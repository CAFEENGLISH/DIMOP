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8BE81" w14:textId="77777777" w:rsidR="00A779B2" w:rsidRDefault="00E83C75">
      <w:pPr>
        <w:jc w:val="righ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4. sz. melléklet</w:t>
      </w:r>
    </w:p>
    <w:p w14:paraId="48914171" w14:textId="77777777" w:rsidR="00A779B2" w:rsidRDefault="00E83C75">
      <w:pPr>
        <w:jc w:val="center"/>
        <w:rPr>
          <w:sz w:val="28"/>
          <w:szCs w:val="28"/>
        </w:rPr>
      </w:pPr>
      <w:r>
        <w:rPr>
          <w:sz w:val="28"/>
          <w:szCs w:val="28"/>
        </w:rPr>
        <w:t>DIMOP Plusz-1.2.6/B-26</w:t>
      </w:r>
    </w:p>
    <w:p w14:paraId="07885915" w14:textId="77777777" w:rsidR="00A779B2" w:rsidRDefault="00E83C7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ÚTMUTATÓ ÉS SABLONOK </w:t>
      </w:r>
    </w:p>
    <w:p w14:paraId="14CE239E" w14:textId="77777777" w:rsidR="00A779B2" w:rsidRDefault="00E83C75">
      <w:pPr>
        <w:jc w:val="center"/>
      </w:pPr>
      <w:r>
        <w:rPr>
          <w:sz w:val="28"/>
          <w:szCs w:val="28"/>
        </w:rPr>
        <w:t>A SZAKMAI TELJESÜLÉSRŐL SZÓLÓ ELŐZETES</w:t>
      </w:r>
      <w:r>
        <w:rPr>
          <w:rFonts w:cs="Arial"/>
          <w:color w:val="auto"/>
        </w:rPr>
        <w:t xml:space="preserve"> </w:t>
      </w:r>
      <w:r>
        <w:rPr>
          <w:sz w:val="28"/>
          <w:szCs w:val="28"/>
        </w:rPr>
        <w:t xml:space="preserve">JELENTÉSHEZ </w:t>
      </w:r>
    </w:p>
    <w:p w14:paraId="43392596" w14:textId="77777777" w:rsidR="00A779B2" w:rsidRDefault="00A779B2">
      <w:pPr>
        <w:jc w:val="center"/>
        <w:rPr>
          <w:sz w:val="28"/>
          <w:szCs w:val="28"/>
        </w:rPr>
      </w:pPr>
    </w:p>
    <w:p w14:paraId="0263C662" w14:textId="77777777" w:rsidR="00A779B2" w:rsidRDefault="00E83C75">
      <w:pPr>
        <w:pStyle w:val="Cmsor1"/>
        <w:jc w:val="both"/>
      </w:pPr>
      <w:r>
        <w:t xml:space="preserve">1. Útmutató célja és a Szakmai teljesülésről szóló előzetes jelentést (továbbiakban: Jelentés) készítő </w:t>
      </w:r>
      <w:r>
        <w:t xml:space="preserve">szereplők </w:t>
      </w:r>
    </w:p>
    <w:p w14:paraId="48BE5DBD" w14:textId="77777777" w:rsidR="00A779B2" w:rsidRDefault="00E83C75">
      <w:pPr>
        <w:pStyle w:val="Cmsor2"/>
        <w:rPr>
          <w:color w:val="auto"/>
        </w:rPr>
      </w:pPr>
      <w:r>
        <w:rPr>
          <w:color w:val="auto"/>
        </w:rPr>
        <w:t>1.1. Az útmutató célja</w:t>
      </w:r>
    </w:p>
    <w:p w14:paraId="4A1F0815" w14:textId="77777777" w:rsidR="00A779B2" w:rsidRDefault="00E83C75">
      <w:pPr>
        <w:jc w:val="both"/>
        <w:rPr>
          <w:rFonts w:cs="Arial"/>
        </w:rPr>
      </w:pPr>
      <w:r>
        <w:rPr>
          <w:rFonts w:cs="Arial"/>
        </w:rPr>
        <w:t>Az útmutató célja a DIMOP Plusz-1.2.6/B-26 „KKV-k növekedési lehetőségeinek támogatása a digitális infrastruktúra és transzformáció elősegítésére (II. kör)” című felhívás (továbbiakban: Felhívás) keretében nyertes KKV-k (továbbiakban: kedvezményezett) digitális intenzitás szint emelkedésének, és a projektben vállalt fejlesztési célok összetevőinek eredményét vizsgáló szereplők számára iránymutatást adjon a Felhívás mellékleteit képező módszertanok, és szakmai melléklet alapján.</w:t>
      </w:r>
    </w:p>
    <w:p w14:paraId="2385F81B" w14:textId="77777777" w:rsidR="00A779B2" w:rsidRDefault="00E83C75">
      <w:pPr>
        <w:jc w:val="both"/>
        <w:rPr>
          <w:rFonts w:cs="Arial"/>
        </w:rPr>
      </w:pPr>
      <w:r>
        <w:rPr>
          <w:rFonts w:cs="Arial"/>
        </w:rPr>
        <w:t xml:space="preserve">Az útmutató tartalmazza: </w:t>
      </w:r>
    </w:p>
    <w:p w14:paraId="658BDB8E" w14:textId="77777777" w:rsidR="00A779B2" w:rsidRDefault="00E83C75">
      <w:pPr>
        <w:pStyle w:val="Listaszerbekezds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feladatok meghatározását,</w:t>
      </w:r>
    </w:p>
    <w:p w14:paraId="4172B5D2" w14:textId="77777777" w:rsidR="00A779B2" w:rsidRDefault="00E83C75">
      <w:pPr>
        <w:pStyle w:val="Listaszerbekezds"/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Jelentések kötelezően alkalmazandó sablonjait.</w:t>
      </w:r>
    </w:p>
    <w:p w14:paraId="68B60DF5" w14:textId="77777777" w:rsidR="00A779B2" w:rsidRDefault="00E83C75">
      <w:pPr>
        <w:pStyle w:val="Cmsor2"/>
        <w:rPr>
          <w:rFonts w:cs="Arial"/>
          <w:color w:val="auto"/>
        </w:rPr>
      </w:pPr>
      <w:r>
        <w:rPr>
          <w:rFonts w:cs="Arial"/>
          <w:color w:val="auto"/>
        </w:rPr>
        <w:t xml:space="preserve">1.2. A Jelentést készítő szereplők </w:t>
      </w:r>
    </w:p>
    <w:p w14:paraId="2B425396" w14:textId="77777777" w:rsidR="00A779B2" w:rsidRDefault="00E83C75">
      <w:pPr>
        <w:jc w:val="both"/>
      </w:pPr>
      <w:r>
        <w:rPr>
          <w:rFonts w:cs="Arial"/>
        </w:rPr>
        <w:t xml:space="preserve">A Jelentést készítő szereplőket a Felhívás 2.3.2 fejezet C. Digitális intenzitás szint emelkedésének és a kapcsolódó eredmények vizsgálata pontja határozza meg, amely szerint </w:t>
      </w:r>
      <w:r>
        <w:t xml:space="preserve">a </w:t>
      </w:r>
      <w:r>
        <w:rPr>
          <w:rFonts w:cs="Arial"/>
        </w:rPr>
        <w:t xml:space="preserve">feladat ellátásában az alábbi három szereplő vesz részt: </w:t>
      </w:r>
    </w:p>
    <w:p w14:paraId="2A8D6454" w14:textId="77777777" w:rsidR="00A779B2" w:rsidRDefault="00E83C75">
      <w:pPr>
        <w:pStyle w:val="Szvegtrzs"/>
        <w:numPr>
          <w:ilvl w:val="0"/>
          <w:numId w:val="2"/>
        </w:numPr>
        <w:spacing w:after="0" w:line="276" w:lineRule="auto"/>
        <w:ind w:right="6"/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</w:pPr>
      <w:r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  <w:t xml:space="preserve">Magyar Kereskedelmi és Iparkamara, </w:t>
      </w:r>
    </w:p>
    <w:p w14:paraId="0D4EC542" w14:textId="77777777" w:rsidR="00A779B2" w:rsidRDefault="00E83C75">
      <w:pPr>
        <w:pStyle w:val="Szvegtrzs"/>
        <w:numPr>
          <w:ilvl w:val="0"/>
          <w:numId w:val="2"/>
        </w:numPr>
        <w:spacing w:after="0" w:line="276" w:lineRule="auto"/>
        <w:ind w:right="4"/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</w:pPr>
      <w:r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  <w:t>Digitális Kormányzati Fejlesztés és Projektmenedzsment Kft.,</w:t>
      </w:r>
    </w:p>
    <w:p w14:paraId="21F2272E" w14:textId="77777777" w:rsidR="00A779B2" w:rsidRDefault="00E83C75">
      <w:pPr>
        <w:pStyle w:val="Szvegtrzs"/>
        <w:numPr>
          <w:ilvl w:val="0"/>
          <w:numId w:val="2"/>
        </w:numPr>
        <w:spacing w:after="0" w:line="276" w:lineRule="auto"/>
        <w:ind w:right="4"/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</w:pPr>
      <w:r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  <w:t>Könyvvizsgáló.</w:t>
      </w:r>
    </w:p>
    <w:p w14:paraId="61D5DE02" w14:textId="77777777" w:rsidR="00A779B2" w:rsidRDefault="00E83C75">
      <w:pPr>
        <w:pStyle w:val="Szvegtrzs"/>
        <w:keepNext/>
        <w:spacing w:after="0" w:line="276" w:lineRule="auto"/>
        <w:ind w:right="4"/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</w:pPr>
      <w:r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  <w:t xml:space="preserve">A fent </w:t>
      </w:r>
      <w:r>
        <w:rPr>
          <w:rFonts w:eastAsia="Calibri" w:cs="Arial"/>
          <w:b w:val="0"/>
          <w:color w:val="000000"/>
          <w:kern w:val="0"/>
          <w:sz w:val="20"/>
          <w:szCs w:val="20"/>
          <w:lang w:eastAsia="en-US"/>
        </w:rPr>
        <w:t>megnevezett szereplők az alábbi esetekben látják el feladataikat:</w:t>
      </w:r>
    </w:p>
    <w:tbl>
      <w:tblPr>
        <w:tblW w:w="9494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2268"/>
        <w:gridCol w:w="3260"/>
        <w:gridCol w:w="1419"/>
      </w:tblGrid>
      <w:tr w:rsidR="00A779B2" w14:paraId="053A7907" w14:textId="77777777">
        <w:tblPrEx>
          <w:tblCellMar>
            <w:top w:w="0" w:type="dxa"/>
            <w:bottom w:w="0" w:type="dxa"/>
          </w:tblCellMar>
        </w:tblPrEx>
        <w:trPr>
          <w:trHeight w:val="87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B2EBCF" w14:textId="77777777" w:rsidR="00A779B2" w:rsidRDefault="00E83C75">
            <w:pPr>
              <w:keepNext/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Szereplő/ Esetek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0D526B" w14:textId="77777777" w:rsidR="00A779B2" w:rsidRDefault="00E83C75">
            <w:pPr>
              <w:keepNext/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Magyar Kereskedelmi és Iparkamara (MKIK)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1FB420" w14:textId="77777777" w:rsidR="00A779B2" w:rsidRDefault="00E83C75">
            <w:pPr>
              <w:keepNext/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Digitális Kormányzati Fejlesztés és Projektmenedzsment Kft. (DKF Kft.)</w:t>
            </w:r>
          </w:p>
        </w:tc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E26FC" w14:textId="77777777" w:rsidR="00A779B2" w:rsidRDefault="00E83C75">
            <w:pPr>
              <w:keepNext/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Könyvvizsgáló</w:t>
            </w:r>
          </w:p>
        </w:tc>
      </w:tr>
      <w:tr w:rsidR="00A779B2" w14:paraId="344BA4A1" w14:textId="77777777">
        <w:tblPrEx>
          <w:tblCellMar>
            <w:top w:w="0" w:type="dxa"/>
            <w:bottom w:w="0" w:type="dxa"/>
          </w:tblCellMar>
        </w:tblPrEx>
        <w:trPr>
          <w:trHeight w:val="290"/>
          <w:jc w:val="center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41AF1A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Digitális Fejlesztési Koncepcióval </w:t>
            </w:r>
            <w:r>
              <w:rPr>
                <w:rFonts w:cs="Arial"/>
              </w:rPr>
              <w:t xml:space="preserve">rendelkezik 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E73CB5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10B171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73ECAF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  <w:tr w:rsidR="00A779B2" w14:paraId="5055C4CF" w14:textId="77777777">
        <w:tblPrEx>
          <w:tblCellMar>
            <w:top w:w="0" w:type="dxa"/>
            <w:bottom w:w="0" w:type="dxa"/>
          </w:tblCellMar>
        </w:tblPrEx>
        <w:trPr>
          <w:trHeight w:val="500"/>
          <w:jc w:val="center"/>
        </w:trPr>
        <w:tc>
          <w:tcPr>
            <w:tcW w:w="25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F79107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Digitális Fejlesztési Koncepciót vállal 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39089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3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4CAD30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9CE6F9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A779B2" w14:paraId="7A6D08E3" w14:textId="77777777">
        <w:tblPrEx>
          <w:tblCellMar>
            <w:top w:w="0" w:type="dxa"/>
            <w:bottom w:w="0" w:type="dxa"/>
          </w:tblCellMar>
        </w:tblPrEx>
        <w:trPr>
          <w:trHeight w:val="29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6C17B0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cs="Arial"/>
              </w:rPr>
              <w:t>Magas digitális intenzitási szint vállalása</w:t>
            </w:r>
            <w:r>
              <w:rPr>
                <w:rFonts w:cs="Arial"/>
                <w:vertAlign w:val="superscript"/>
              </w:rPr>
              <w:footnoteReference w:id="1"/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5704A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4186F1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E2D75E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</w:tr>
      <w:tr w:rsidR="00A779B2" w14:paraId="18C03C55" w14:textId="77777777">
        <w:tblPrEx>
          <w:tblCellMar>
            <w:top w:w="0" w:type="dxa"/>
            <w:bottom w:w="0" w:type="dxa"/>
          </w:tblCellMar>
        </w:tblPrEx>
        <w:trPr>
          <w:trHeight w:val="290"/>
          <w:jc w:val="center"/>
        </w:trPr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FAE134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 xml:space="preserve">Alacsony digitális </w:t>
            </w:r>
            <w:r>
              <w:rPr>
                <w:rFonts w:cs="Arial"/>
              </w:rPr>
              <w:t>intenzitási szintet vállal, de nincs vagy nem vállalja a Digitális Fejlesztési Koncepciót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9E61BC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18149A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  <w:tc>
          <w:tcPr>
            <w:tcW w:w="14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DB57B3" w14:textId="77777777" w:rsidR="00A779B2" w:rsidRDefault="00E83C75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x</w:t>
            </w:r>
          </w:p>
        </w:tc>
      </w:tr>
    </w:tbl>
    <w:p w14:paraId="21D7353D" w14:textId="77777777" w:rsidR="00A779B2" w:rsidRDefault="00E83C75">
      <w:pPr>
        <w:jc w:val="both"/>
        <w:rPr>
          <w:rFonts w:cs="Arial"/>
        </w:rPr>
      </w:pPr>
      <w:r>
        <w:rPr>
          <w:rFonts w:cs="Arial"/>
        </w:rPr>
        <w:lastRenderedPageBreak/>
        <w:t>A projekt zárásához kizárólag a fenti táblázat által meghatározott szereplő által kiállított Jelentés fogadható el a Felhívás 2.3.2 fejezet C. Digitális intenzitás szint emelkedésének és a kapcsolódó eredmények vizsgálata pontjában szereplő egyéb dokumentumokkal együtt.</w:t>
      </w:r>
    </w:p>
    <w:p w14:paraId="58222D04" w14:textId="77777777" w:rsidR="00A779B2" w:rsidRDefault="00E83C75">
      <w:pPr>
        <w:pStyle w:val="Cmsor2"/>
        <w:rPr>
          <w:color w:val="auto"/>
        </w:rPr>
      </w:pPr>
      <w:r>
        <w:rPr>
          <w:color w:val="auto"/>
        </w:rPr>
        <w:t>2. Feladatok</w:t>
      </w:r>
    </w:p>
    <w:p w14:paraId="3225D3B6" w14:textId="77777777" w:rsidR="00A779B2" w:rsidRDefault="00E83C75">
      <w:pPr>
        <w:jc w:val="both"/>
        <w:rPr>
          <w:rFonts w:cs="Arial"/>
        </w:rPr>
      </w:pPr>
      <w:r>
        <w:rPr>
          <w:rFonts w:cs="Arial"/>
        </w:rPr>
        <w:t>A Jelentést készítő szereplő feladata az alábbi területekre terjed ki, melyek elvégzéséhez szükséges sablonokat a 4. Jelentés sablonok pont tartalmaz:</w:t>
      </w:r>
    </w:p>
    <w:p w14:paraId="7037BE1D" w14:textId="77777777" w:rsidR="00A779B2" w:rsidRDefault="00E83C75">
      <w:pPr>
        <w:jc w:val="both"/>
        <w:rPr>
          <w:rFonts w:cs="Arial"/>
          <w:b/>
          <w:bCs/>
          <w:color w:val="auto"/>
        </w:rPr>
      </w:pPr>
      <w:r>
        <w:rPr>
          <w:rFonts w:cs="Arial"/>
          <w:b/>
          <w:bCs/>
          <w:color w:val="auto"/>
        </w:rPr>
        <w:t xml:space="preserve">1. feladat: Kimeneti digitális intenzitás felmérésének igazolására szolgáló dokumentumok vizsgálata </w:t>
      </w:r>
    </w:p>
    <w:p w14:paraId="258545F0" w14:textId="77777777" w:rsidR="00A779B2" w:rsidRDefault="00E83C75">
      <w:pPr>
        <w:jc w:val="both"/>
        <w:rPr>
          <w:rFonts w:cs="Arial"/>
          <w:color w:val="auto"/>
        </w:rPr>
      </w:pPr>
      <w:r>
        <w:rPr>
          <w:rFonts w:cs="Arial"/>
          <w:color w:val="auto"/>
        </w:rPr>
        <w:t xml:space="preserve">A feladat ellátásához szükséges módszertani dokumentum: </w:t>
      </w:r>
    </w:p>
    <w:p w14:paraId="04D8D525" w14:textId="77777777" w:rsidR="00A779B2" w:rsidRDefault="00E83C75">
      <w:pPr>
        <w:pStyle w:val="Listaszerbekezds"/>
        <w:numPr>
          <w:ilvl w:val="0"/>
          <w:numId w:val="3"/>
        </w:numPr>
        <w:jc w:val="both"/>
        <w:rPr>
          <w:rFonts w:cs="Arial"/>
          <w:color w:val="auto"/>
        </w:rPr>
      </w:pPr>
      <w:r>
        <w:rPr>
          <w:rFonts w:cs="Arial"/>
          <w:color w:val="auto"/>
        </w:rPr>
        <w:t xml:space="preserve">Felhívás 1. számú melléklete: Módszertani leírás „A vállalkozások </w:t>
      </w:r>
      <w:r>
        <w:rPr>
          <w:rFonts w:cs="Arial"/>
          <w:color w:val="auto"/>
        </w:rPr>
        <w:t>digitális intenzitási szintjének megállapítása”</w:t>
      </w:r>
    </w:p>
    <w:p w14:paraId="0D758E76" w14:textId="77777777" w:rsidR="00A779B2" w:rsidRDefault="00E83C75">
      <w:pPr>
        <w:jc w:val="both"/>
        <w:rPr>
          <w:rFonts w:cs="Arial"/>
          <w:b/>
          <w:bCs/>
          <w:color w:val="auto"/>
        </w:rPr>
      </w:pPr>
      <w:r>
        <w:rPr>
          <w:rFonts w:cs="Arial"/>
          <w:b/>
          <w:bCs/>
          <w:color w:val="auto"/>
        </w:rPr>
        <w:t>2. feladat: A „Magas digitális intenzitást elérő vállalkozások” elnevezésű közösségi mutató mérési eredményeinek igazolására szolgáló dokumentumok vizsgálata (megfigyelt mutató)</w:t>
      </w:r>
    </w:p>
    <w:p w14:paraId="71E70A2C" w14:textId="77777777" w:rsidR="00A779B2" w:rsidRDefault="00E83C75">
      <w:pPr>
        <w:jc w:val="both"/>
        <w:rPr>
          <w:rFonts w:cs="Arial"/>
          <w:color w:val="auto"/>
        </w:rPr>
      </w:pPr>
      <w:r>
        <w:rPr>
          <w:rFonts w:cs="Arial"/>
          <w:color w:val="auto"/>
        </w:rPr>
        <w:t xml:space="preserve">A feladat </w:t>
      </w:r>
      <w:r>
        <w:rPr>
          <w:rFonts w:cs="Arial"/>
          <w:color w:val="auto"/>
        </w:rPr>
        <w:t>ellátásához szükséges módszertani dokumentum:</w:t>
      </w:r>
    </w:p>
    <w:p w14:paraId="477E3ADC" w14:textId="77777777" w:rsidR="00A779B2" w:rsidRDefault="00E83C75">
      <w:pPr>
        <w:pStyle w:val="Listaszerbekezds"/>
        <w:numPr>
          <w:ilvl w:val="0"/>
          <w:numId w:val="3"/>
        </w:numPr>
        <w:jc w:val="both"/>
        <w:rPr>
          <w:rFonts w:cs="Arial"/>
          <w:color w:val="auto"/>
        </w:rPr>
      </w:pPr>
      <w:r>
        <w:rPr>
          <w:rFonts w:cs="Arial"/>
          <w:color w:val="auto"/>
        </w:rPr>
        <w:t xml:space="preserve">Felhívás 7. számú melléklete: Módszertani leírás „A vállalkozások közösségi mutató (RCR13) szerinti digitális intenzitási szintjének megállapítása” </w:t>
      </w:r>
    </w:p>
    <w:p w14:paraId="50A4F3F2" w14:textId="77777777" w:rsidR="00A779B2" w:rsidRDefault="00E83C75">
      <w:pPr>
        <w:jc w:val="both"/>
      </w:pPr>
      <w:r>
        <w:rPr>
          <w:rFonts w:cs="Arial"/>
          <w:b/>
          <w:bCs/>
          <w:color w:val="auto"/>
        </w:rPr>
        <w:t>3. feladat: A támogatási kérelemben vállalt fejlesztési célokhoz tartozó összetevők megvalósulásának vizsgálata</w:t>
      </w:r>
    </w:p>
    <w:p w14:paraId="632F6593" w14:textId="77777777" w:rsidR="00A779B2" w:rsidRDefault="00E83C75">
      <w:pPr>
        <w:jc w:val="both"/>
      </w:pPr>
      <w:r>
        <w:rPr>
          <w:rFonts w:cs="Arial"/>
        </w:rPr>
        <w:t xml:space="preserve">A feladat </w:t>
      </w:r>
      <w:r>
        <w:rPr>
          <w:rFonts w:cs="Arial"/>
          <w:color w:val="auto"/>
        </w:rPr>
        <w:t xml:space="preserve">ellátásához szükséges </w:t>
      </w:r>
      <w:r>
        <w:rPr>
          <w:rFonts w:cs="Arial"/>
        </w:rPr>
        <w:t>meghatározó dokumentumok:</w:t>
      </w:r>
    </w:p>
    <w:p w14:paraId="2C58B05D" w14:textId="77777777" w:rsidR="00A779B2" w:rsidRDefault="00E83C75">
      <w:pPr>
        <w:pStyle w:val="Listaszerbekezds"/>
        <w:numPr>
          <w:ilvl w:val="0"/>
          <w:numId w:val="3"/>
        </w:numPr>
        <w:jc w:val="both"/>
        <w:rPr>
          <w:rFonts w:cs="Arial"/>
        </w:rPr>
      </w:pPr>
      <w:r>
        <w:rPr>
          <w:rFonts w:cs="Arial"/>
        </w:rPr>
        <w:t>Felhívás (2. és 7. számú fejezetek)</w:t>
      </w:r>
    </w:p>
    <w:p w14:paraId="6172B234" w14:textId="77777777" w:rsidR="00A779B2" w:rsidRDefault="00E83C75">
      <w:pPr>
        <w:pStyle w:val="Listaszerbekezds"/>
        <w:numPr>
          <w:ilvl w:val="0"/>
          <w:numId w:val="3"/>
        </w:numPr>
        <w:jc w:val="both"/>
      </w:pPr>
      <w:r>
        <w:rPr>
          <w:rFonts w:cs="Arial"/>
        </w:rPr>
        <w:t xml:space="preserve">Felhívás 1. számú melléklete: </w:t>
      </w:r>
      <w:r>
        <w:rPr>
          <w:rFonts w:cs="Arial"/>
          <w:color w:val="auto"/>
        </w:rPr>
        <w:t>Módszertani leírás „A vállalkozások digitális intenzitási szintjének megállapítása”</w:t>
      </w:r>
    </w:p>
    <w:p w14:paraId="082B6D9B" w14:textId="77777777" w:rsidR="00A779B2" w:rsidRDefault="00E83C75">
      <w:pPr>
        <w:pStyle w:val="Listaszerbekezds"/>
        <w:numPr>
          <w:ilvl w:val="0"/>
          <w:numId w:val="3"/>
        </w:numPr>
        <w:jc w:val="both"/>
        <w:rPr>
          <w:rFonts w:cs="Arial"/>
        </w:rPr>
      </w:pPr>
      <w:r>
        <w:rPr>
          <w:rFonts w:cs="Arial"/>
        </w:rPr>
        <w:t>Felhívás 2. számú melléklete: A fejlesztési célok összetevőinek és eszközök pontos szakmai tartalmát, az elszámoláshoz benyújtandó dokumentumok körét, valamint a fejlesztési célok összetevői esetében a teljesülés igazolásának módját tartalmazó követelmények</w:t>
      </w:r>
    </w:p>
    <w:p w14:paraId="05187854" w14:textId="77777777" w:rsidR="00A779B2" w:rsidRDefault="00E83C75">
      <w:pPr>
        <w:pStyle w:val="Listaszerbekezds"/>
        <w:numPr>
          <w:ilvl w:val="0"/>
          <w:numId w:val="3"/>
        </w:numPr>
        <w:jc w:val="both"/>
      </w:pPr>
      <w:r>
        <w:rPr>
          <w:rFonts w:cs="Arial"/>
        </w:rPr>
        <w:t xml:space="preserve">Felhívás 7. számú melléklete: </w:t>
      </w:r>
      <w:r>
        <w:rPr>
          <w:rFonts w:cs="Arial"/>
          <w:color w:val="auto"/>
        </w:rPr>
        <w:t>Módszertani leírás „A vállalkozások közösségi mutató (RCR13) szerinti digitális intenzitási szintjének megállapítása”</w:t>
      </w:r>
    </w:p>
    <w:p w14:paraId="16CCD7A7" w14:textId="77777777" w:rsidR="00A779B2" w:rsidRDefault="00A779B2">
      <w:pPr>
        <w:pStyle w:val="Listaszerbekezds"/>
        <w:ind w:left="1068"/>
        <w:jc w:val="both"/>
        <w:rPr>
          <w:rFonts w:cs="Arial"/>
        </w:rPr>
      </w:pPr>
    </w:p>
    <w:p w14:paraId="4B79F0CB" w14:textId="77777777" w:rsidR="00A779B2" w:rsidRDefault="00A779B2">
      <w:pPr>
        <w:pStyle w:val="Listaszerbekezds"/>
        <w:ind w:left="0"/>
        <w:jc w:val="both"/>
        <w:rPr>
          <w:rFonts w:cs="Arial"/>
        </w:rPr>
      </w:pPr>
    </w:p>
    <w:p w14:paraId="20176E65" w14:textId="77777777" w:rsidR="00A779B2" w:rsidRDefault="00E83C75">
      <w:pPr>
        <w:pStyle w:val="Listaszerbekezds"/>
        <w:ind w:left="0"/>
        <w:jc w:val="both"/>
        <w:rPr>
          <w:rFonts w:cs="Arial"/>
        </w:rPr>
      </w:pPr>
      <w:r>
        <w:rPr>
          <w:rFonts w:cs="Arial"/>
        </w:rPr>
        <w:t xml:space="preserve">Az 1. és a 3. feladatot minden esetben szükséges elvégezni a Jelentést készítő szereplőnek és a kapcsolódó Jelentéseket a záró beszámolóban be kell nyújtania a Kedvezményezettnek. </w:t>
      </w:r>
    </w:p>
    <w:p w14:paraId="3DF2D994" w14:textId="77777777" w:rsidR="00A779B2" w:rsidRDefault="00E83C75">
      <w:pPr>
        <w:pStyle w:val="Listaszerbekezds"/>
        <w:ind w:left="0"/>
        <w:jc w:val="both"/>
        <w:rPr>
          <w:rFonts w:cs="Arial"/>
        </w:rPr>
      </w:pPr>
      <w:r>
        <w:rPr>
          <w:rFonts w:cs="Arial"/>
        </w:rPr>
        <w:t>A 2. feladatot abban az esetben szükséges elvégezni, amennyiben a Magas digitális intenzitást elérő vállalkozások elnevezésű közösségi mutató mérési eredményeinek igazolására szolgáló dokumentum alapján a vállalkozás digitális intenzitási szintje legalább magas, valamint a kapcsolódó Jelentést a záró beszámolóban be kell nyújtania a Kedvezményezettnek.</w:t>
      </w:r>
    </w:p>
    <w:p w14:paraId="2891E825" w14:textId="77777777" w:rsidR="00A779B2" w:rsidRDefault="00A779B2">
      <w:pPr>
        <w:pStyle w:val="Listaszerbekezds"/>
        <w:ind w:left="0"/>
        <w:jc w:val="both"/>
        <w:rPr>
          <w:rFonts w:cs="Arial"/>
        </w:rPr>
      </w:pPr>
    </w:p>
    <w:p w14:paraId="0083A412" w14:textId="77777777" w:rsidR="00A779B2" w:rsidRDefault="00E83C75">
      <w:pPr>
        <w:pStyle w:val="Listaszerbekezds"/>
        <w:ind w:left="0"/>
        <w:jc w:val="both"/>
        <w:rPr>
          <w:rFonts w:cs="Arial"/>
        </w:rPr>
      </w:pPr>
      <w:r>
        <w:rPr>
          <w:rFonts w:cs="Arial"/>
        </w:rPr>
        <w:t xml:space="preserve">A 3. feladathoz kapcsolódó speciális szabályok: </w:t>
      </w:r>
    </w:p>
    <w:p w14:paraId="5539E4BC" w14:textId="77777777" w:rsidR="00A779B2" w:rsidRDefault="00E83C75">
      <w:pPr>
        <w:pStyle w:val="Listaszerbekezds"/>
        <w:ind w:left="0"/>
        <w:jc w:val="both"/>
        <w:rPr>
          <w:rFonts w:cs="Arial"/>
        </w:rPr>
      </w:pPr>
      <w:r>
        <w:rPr>
          <w:rFonts w:cs="Arial"/>
        </w:rPr>
        <w:t>A fejlesztési célok összetevőinek pontos szakmai tartalmát, teljesítésük igazolásához szükséges alátámasztó dokumentumok körét és az egységköltséghez kapcsolódó elvárásokat a Felhívás 2. sz. melléklete tartalmazza. A Felhívás 2.3.1. fejezete határozza meg az egyes fejlesztési célok összetevőire vonatkozó előírásokat, míg a Felhívás 7.3.1. fejezete az igényelhető nettó és bruttó költségeket, illetve a fejlesztési célok összetevői vonatkozásában a releváns mértékegységeket.</w:t>
      </w:r>
    </w:p>
    <w:p w14:paraId="2908E1DB" w14:textId="77777777" w:rsidR="00A779B2" w:rsidRDefault="00A779B2">
      <w:pPr>
        <w:pStyle w:val="Listaszerbekezds"/>
        <w:ind w:left="0"/>
        <w:jc w:val="both"/>
        <w:rPr>
          <w:rFonts w:cs="Arial"/>
        </w:rPr>
      </w:pPr>
    </w:p>
    <w:p w14:paraId="54CD6087" w14:textId="77777777" w:rsidR="00A779B2" w:rsidRDefault="00E83C75">
      <w:pPr>
        <w:pStyle w:val="Listaszerbekezds"/>
        <w:ind w:left="0"/>
        <w:jc w:val="both"/>
        <w:rPr>
          <w:rFonts w:cs="Arial"/>
        </w:rPr>
      </w:pPr>
      <w:r>
        <w:rPr>
          <w:rFonts w:cs="Arial"/>
        </w:rPr>
        <w:t xml:space="preserve">A Jelentést készítő szereplőnek a Jelentés kitöltésekor rögzítenie kell a fejlesztési cél vállalt összetevőinek/összetevőjének teljesült mennyiségeit, és ezekhez kapcsolódóan nevesítenie kell az alátámasztó dokumentumot/dokumentumokat. </w:t>
      </w:r>
    </w:p>
    <w:p w14:paraId="65FD104E" w14:textId="77777777" w:rsidR="00A779B2" w:rsidRDefault="00A779B2">
      <w:pPr>
        <w:pStyle w:val="Listaszerbekezds"/>
        <w:ind w:left="0"/>
        <w:jc w:val="both"/>
        <w:rPr>
          <w:rFonts w:cs="Arial"/>
          <w:shd w:val="clear" w:color="auto" w:fill="FFFF00"/>
        </w:rPr>
      </w:pPr>
    </w:p>
    <w:p w14:paraId="38676471" w14:textId="77777777" w:rsidR="00A779B2" w:rsidRDefault="00E83C75">
      <w:pPr>
        <w:pStyle w:val="Listaszerbekezds"/>
        <w:ind w:left="0"/>
        <w:jc w:val="both"/>
        <w:rPr>
          <w:rFonts w:cs="Arial"/>
        </w:rPr>
      </w:pPr>
      <w:r>
        <w:rPr>
          <w:rFonts w:cs="Arial"/>
        </w:rPr>
        <w:t>Ha a választott fejlesztési célnál a Felhívás 2.3.1. fejezetében meghatározott előírás alapján minden összetevő teljesítése kötelező, akkor az adott vállalás csak akkor tekinthető teljesítettnek, amennyiben a kedvezményezett valóban minden összetevőt teljesített a Felhívás 2. sz. mellékletének megfelelően (ideértve az alátámasztó dokumentumokat és az egységköltséghez kapcsolódó elvárásokat). Amennyiben az adott vállalás egyik összetevője nem teljesül a Felhívás és annak 2.sz. melléklete alapján, abban az es</w:t>
      </w:r>
      <w:r>
        <w:rPr>
          <w:rFonts w:cs="Arial"/>
        </w:rPr>
        <w:t>etben a fejlesztési cél nem teljesítettnek minősül és a Támogatói Okiratban meghatározott támogatási összeg, továbbá a projekt elszámolható költségének csökkentését vonhatja maga után.</w:t>
      </w:r>
    </w:p>
    <w:p w14:paraId="7185104D" w14:textId="77777777" w:rsidR="00A779B2" w:rsidRDefault="00A779B2">
      <w:pPr>
        <w:pStyle w:val="Listaszerbekezds"/>
        <w:ind w:left="0"/>
        <w:jc w:val="both"/>
        <w:rPr>
          <w:rFonts w:cs="Arial"/>
        </w:rPr>
      </w:pPr>
    </w:p>
    <w:p w14:paraId="18CF3E3B" w14:textId="77777777" w:rsidR="00A779B2" w:rsidRDefault="00E83C75">
      <w:pPr>
        <w:pStyle w:val="Listaszerbekezds"/>
        <w:ind w:left="0"/>
        <w:jc w:val="both"/>
        <w:rPr>
          <w:rFonts w:cs="Arial"/>
        </w:rPr>
      </w:pPr>
      <w:r>
        <w:rPr>
          <w:rFonts w:cs="Arial"/>
        </w:rPr>
        <w:t>Azon fejlesztési céloknál, ahol csak az az elvárás szerepel a Felhívás 2.3.1. fejezetében, hogy több összetevő közül csak minimum egy összetevő vállalása kötelező, akkor a vállalt összetevők vonatkozásában szükséges a teljesült mennyiségek és az alátámasztó dokumentumok rész kitöltése. Amennyiben a fejlesztési cél kapcsán vállalt összetevő alátámasztása nem felel meg a Felhívás 2.3.1. fejezetében és a 2. sz. mellékletben leírtaknak, abban az esetben az összetevő nem teljesítettnek minősül és a Támogatói Oki</w:t>
      </w:r>
      <w:r>
        <w:rPr>
          <w:rFonts w:cs="Arial"/>
        </w:rPr>
        <w:t>ratban meghatározott támogatási összeg, továbbá a projekt elszámolható költségének csökkentését vonhatja maga után. Fontos megjegyezni, hogyha a kedvezményezett a Felhívás által előírt minimum elvárásnak tett csak eleget és tényleg csak egy összetevő teljesítését vállalta és az nem teljesült, abban az esetben az egész fejlesztési cél nem teljesítettnek minősül.</w:t>
      </w:r>
    </w:p>
    <w:p w14:paraId="61931268" w14:textId="77777777" w:rsidR="00A779B2" w:rsidRDefault="00A779B2">
      <w:pPr>
        <w:pStyle w:val="Listaszerbekezds"/>
        <w:jc w:val="both"/>
        <w:rPr>
          <w:rFonts w:cs="Arial"/>
          <w:shd w:val="clear" w:color="auto" w:fill="FFFF00"/>
        </w:rPr>
      </w:pPr>
    </w:p>
    <w:p w14:paraId="623609BA" w14:textId="77777777" w:rsidR="00A779B2" w:rsidRDefault="00E83C75">
      <w:pPr>
        <w:pStyle w:val="Listaszerbekezds"/>
        <w:ind w:left="0"/>
        <w:jc w:val="both"/>
        <w:rPr>
          <w:rFonts w:cs="Arial"/>
        </w:rPr>
      </w:pPr>
      <w:r>
        <w:rPr>
          <w:rFonts w:cs="Arial"/>
        </w:rPr>
        <w:t xml:space="preserve">Amikor egy fejlesztési célon belül van egy kötelezően teljesítendő összetevő és mellé még szabadon választható bármelyik és bármennyi összetevő, akkor az összes vállalt összetevő vonatkozásában szükséges a teljesült mennyiségek és az alátámasztó dokumentumok rész kitöltése. Amennyiben a szabadon választott </w:t>
      </w:r>
      <w:proofErr w:type="spellStart"/>
      <w:r>
        <w:rPr>
          <w:rFonts w:cs="Arial"/>
        </w:rPr>
        <w:t>öszetevő</w:t>
      </w:r>
      <w:proofErr w:type="spellEnd"/>
      <w:r>
        <w:rPr>
          <w:rFonts w:cs="Arial"/>
        </w:rPr>
        <w:t>(k) alátámasztása nem felel meg a Felhívás 2.3.1. fejezetében és a 2. sz. mellékletben leírtaknak, abban az esetben az összetevő nem teljesítettnek minősül és a Támogatói Okiratban meghatározott támogatási összeg, továbbá a projekt elszámolható költségének csökkentését vonhatja maga után. Fontos megjegyezni, hogy ebben az esetben, ha a fejlesztési célnak a kötelezően választandó összetevője nem teljesül, hanem csak a szabadon választott összetevő, abban az esetben a fejlesztési cél összességében nem</w:t>
      </w:r>
      <w:r>
        <w:rPr>
          <w:rFonts w:cs="Arial"/>
        </w:rPr>
        <w:t xml:space="preserve"> teljesítettnek minősül és fentiekben ismertetett szankció kerül érvényesítésre.</w:t>
      </w:r>
    </w:p>
    <w:p w14:paraId="4E201EA1" w14:textId="77777777" w:rsidR="00A779B2" w:rsidRDefault="00A779B2">
      <w:pPr>
        <w:pStyle w:val="Listaszerbekezds"/>
        <w:ind w:left="0"/>
        <w:jc w:val="both"/>
        <w:rPr>
          <w:rFonts w:cs="Arial"/>
        </w:rPr>
      </w:pPr>
    </w:p>
    <w:p w14:paraId="4143DC35" w14:textId="77777777" w:rsidR="00A779B2" w:rsidRDefault="00E83C75">
      <w:pPr>
        <w:pStyle w:val="Cmsor2"/>
        <w:rPr>
          <w:color w:val="auto"/>
        </w:rPr>
      </w:pPr>
      <w:r>
        <w:rPr>
          <w:color w:val="auto"/>
        </w:rPr>
        <w:t>3. Alapvetés a Jelentés kiállításához</w:t>
      </w:r>
    </w:p>
    <w:p w14:paraId="6363AF4C" w14:textId="77777777" w:rsidR="00A779B2" w:rsidRDefault="00E83C75">
      <w:pPr>
        <w:jc w:val="both"/>
        <w:rPr>
          <w:rFonts w:cs="Arial"/>
        </w:rPr>
      </w:pPr>
      <w:r>
        <w:rPr>
          <w:rFonts w:cs="Arial"/>
        </w:rPr>
        <w:t xml:space="preserve">A 2. Feladatok pontban meghatározott módszertani követelményeket leíró dokumentumok meghatározzák az ellenőrzés </w:t>
      </w:r>
      <w:r>
        <w:rPr>
          <w:rFonts w:cs="Arial"/>
        </w:rPr>
        <w:t xml:space="preserve">tartalmát és kereteit, mindemellett az alábbi alapvetések figyelembevétele is szükséges a megfelelő tartalmú jelentés kiállításához: </w:t>
      </w:r>
    </w:p>
    <w:p w14:paraId="0248F2D8" w14:textId="77777777" w:rsidR="00A779B2" w:rsidRDefault="00E83C75">
      <w:pPr>
        <w:pStyle w:val="Listaszerbekezds"/>
        <w:numPr>
          <w:ilvl w:val="0"/>
          <w:numId w:val="4"/>
        </w:numPr>
      </w:pPr>
      <w:r>
        <w:rPr>
          <w:rFonts w:cs="Arial"/>
        </w:rPr>
        <w:t xml:space="preserve">Kedvezményezettnek figyelemmel kell lennie a </w:t>
      </w:r>
      <w:proofErr w:type="spellStart"/>
      <w:r>
        <w:rPr>
          <w:rFonts w:cs="Arial"/>
        </w:rPr>
        <w:t>lentiekre</w:t>
      </w:r>
      <w:proofErr w:type="spellEnd"/>
      <w:r>
        <w:rPr>
          <w:rFonts w:cs="Arial"/>
        </w:rPr>
        <w:t>:</w:t>
      </w:r>
    </w:p>
    <w:p w14:paraId="43990217" w14:textId="77777777" w:rsidR="00A779B2" w:rsidRDefault="00E83C75">
      <w:pPr>
        <w:spacing w:before="240" w:after="240" w:line="240" w:lineRule="auto"/>
        <w:jc w:val="both"/>
        <w:rPr>
          <w:rFonts w:cs="Arial"/>
        </w:rPr>
      </w:pPr>
      <w:r>
        <w:rPr>
          <w:rFonts w:cs="Arial"/>
        </w:rPr>
        <w:t xml:space="preserve">A Jelentés alapját képező kimeneti igazolásoknak a projekt fizikai befejezésének időpontjában a kedvezményezettnél fennálló állapotokat kell tükröznie, ugyanakkor a kimeneti felmérés elvégzésének időpontja lehet annál későbbi. </w:t>
      </w:r>
    </w:p>
    <w:p w14:paraId="5FF1F9FB" w14:textId="77777777" w:rsidR="00A779B2" w:rsidRDefault="00E83C75">
      <w:pPr>
        <w:spacing w:before="240" w:after="240" w:line="240" w:lineRule="auto"/>
        <w:jc w:val="both"/>
        <w:rPr>
          <w:rFonts w:cs="Arial"/>
        </w:rPr>
      </w:pPr>
      <w:r>
        <w:rPr>
          <w:rFonts w:cs="Arial"/>
        </w:rPr>
        <w:t xml:space="preserve">A kedvezményezettnek a projekt fizikai befejezésének napjáig szükséges a digitális intenzitás szintemelkedést elérni. </w:t>
      </w:r>
    </w:p>
    <w:p w14:paraId="611009EB" w14:textId="77777777" w:rsidR="00A779B2" w:rsidRDefault="00E83C75">
      <w:pPr>
        <w:spacing w:before="240" w:after="240" w:line="240" w:lineRule="auto"/>
        <w:jc w:val="both"/>
      </w:pPr>
      <w:r>
        <w:rPr>
          <w:rFonts w:cs="Arial"/>
        </w:rPr>
        <w:t>A kimeneti felmérést úgy szükséges elvégezni, hogy a Jelentés kiállítása is megtörténjen a záró beszámoló benyújtásáig, amelynek végső határideje a</w:t>
      </w:r>
      <w:r>
        <w:t xml:space="preserve"> </w:t>
      </w:r>
      <w:r>
        <w:rPr>
          <w:rFonts w:cs="Arial"/>
        </w:rPr>
        <w:t xml:space="preserve">projekt fizikai befejezését követő 60. nap. </w:t>
      </w:r>
    </w:p>
    <w:p w14:paraId="3F596040" w14:textId="77777777" w:rsidR="00A779B2" w:rsidRDefault="00A779B2">
      <w:pPr>
        <w:spacing w:after="0"/>
        <w:jc w:val="both"/>
        <w:rPr>
          <w:rFonts w:cs="Arial"/>
          <w:color w:val="auto"/>
        </w:rPr>
      </w:pPr>
    </w:p>
    <w:p w14:paraId="62CE55F5" w14:textId="77777777" w:rsidR="00A779B2" w:rsidRDefault="00E83C75">
      <w:pPr>
        <w:pStyle w:val="Listaszerbekezds"/>
        <w:numPr>
          <w:ilvl w:val="0"/>
          <w:numId w:val="4"/>
        </w:numPr>
        <w:spacing w:after="0"/>
        <w:jc w:val="both"/>
      </w:pPr>
      <w:r>
        <w:rPr>
          <w:rFonts w:cs="Arial"/>
          <w:color w:val="auto"/>
        </w:rPr>
        <w:t xml:space="preserve">A Jelentést kiállító </w:t>
      </w:r>
      <w:r>
        <w:rPr>
          <w:rFonts w:cs="Arial"/>
          <w:color w:val="auto"/>
        </w:rPr>
        <w:t xml:space="preserve">szereplőnek </w:t>
      </w:r>
      <w:r>
        <w:rPr>
          <w:rFonts w:cs="Arial"/>
        </w:rPr>
        <w:t xml:space="preserve">figyelemmel kell lennie a </w:t>
      </w:r>
      <w:proofErr w:type="spellStart"/>
      <w:r>
        <w:rPr>
          <w:rFonts w:cs="Arial"/>
        </w:rPr>
        <w:t>lentiekre</w:t>
      </w:r>
      <w:proofErr w:type="spellEnd"/>
      <w:r>
        <w:rPr>
          <w:rFonts w:cs="Arial"/>
        </w:rPr>
        <w:t>:</w:t>
      </w:r>
    </w:p>
    <w:p w14:paraId="20C488A0" w14:textId="77777777" w:rsidR="00A779B2" w:rsidRDefault="00A779B2">
      <w:pPr>
        <w:jc w:val="both"/>
        <w:rPr>
          <w:rFonts w:cs="Arial"/>
          <w:color w:val="auto"/>
        </w:rPr>
      </w:pPr>
    </w:p>
    <w:p w14:paraId="2EBA15D4" w14:textId="77777777" w:rsidR="00A779B2" w:rsidRDefault="00E83C75">
      <w:pPr>
        <w:jc w:val="both"/>
      </w:pPr>
      <w:r>
        <w:rPr>
          <w:rFonts w:cs="Arial"/>
          <w:color w:val="auto"/>
        </w:rPr>
        <w:t xml:space="preserve">A Jelentést kiállító szereplőnek minden pozitív irányú változás esetében igazolnia kell, hogy a digitális intenzitás növekedése az érintett </w:t>
      </w:r>
      <w:r>
        <w:rPr>
          <w:rFonts w:cs="Arial"/>
          <w:b/>
          <w:bCs/>
          <w:color w:val="auto"/>
        </w:rPr>
        <w:t>projekt megvalósításának (tényleges) kezdetét követően valósult meg.</w:t>
      </w:r>
    </w:p>
    <w:p w14:paraId="33E4263B" w14:textId="77777777" w:rsidR="00A779B2" w:rsidRDefault="00E83C75">
      <w:pPr>
        <w:jc w:val="both"/>
      </w:pPr>
      <w:r>
        <w:rPr>
          <w:rFonts w:cs="Arial"/>
        </w:rPr>
        <w:t xml:space="preserve">A Jelentés kitöltésével a </w:t>
      </w:r>
      <w:r>
        <w:rPr>
          <w:rFonts w:cs="Arial"/>
          <w:color w:val="auto"/>
        </w:rPr>
        <w:t xml:space="preserve">Jelentést kiállító szereplő </w:t>
      </w:r>
      <w:r>
        <w:rPr>
          <w:rFonts w:cs="Arial"/>
        </w:rPr>
        <w:t xml:space="preserve">egyúttal arra vonatkozóan is nyilatkozik, hogy a dokumentumban szereplő digitális intenzitási szintemelkedés a </w:t>
      </w:r>
      <w:r>
        <w:rPr>
          <w:rFonts w:cs="Arial"/>
          <w:b/>
        </w:rPr>
        <w:t>projekt fizikai befejezésének időpontjáig megvalósult.</w:t>
      </w:r>
    </w:p>
    <w:p w14:paraId="529B7276" w14:textId="77777777" w:rsidR="00A779B2" w:rsidRDefault="00E83C75">
      <w:pPr>
        <w:pStyle w:val="Cmsor2"/>
        <w:rPr>
          <w:color w:val="auto"/>
        </w:rPr>
      </w:pPr>
      <w:r>
        <w:rPr>
          <w:color w:val="auto"/>
        </w:rPr>
        <w:t>4. Jelentés sablonok</w:t>
      </w:r>
    </w:p>
    <w:p w14:paraId="3082E838" w14:textId="77777777" w:rsidR="00A779B2" w:rsidRDefault="00E83C75">
      <w:pPr>
        <w:rPr>
          <w:rFonts w:cs="Arial"/>
        </w:rPr>
        <w:sectPr w:rsidR="00A779B2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702" w:right="1417" w:bottom="1416" w:left="1417" w:header="454" w:footer="794" w:gutter="0"/>
          <w:pgNumType w:start="1"/>
          <w:cols w:space="708"/>
          <w:titlePg/>
        </w:sectPr>
      </w:pPr>
      <w:r>
        <w:rPr>
          <w:rFonts w:cs="Arial"/>
        </w:rPr>
        <w:t>Az alábbi sablonok alkalmazása szükséges a feladatok ellátása során.</w:t>
      </w:r>
    </w:p>
    <w:p w14:paraId="29136D88" w14:textId="77777777" w:rsidR="00A779B2" w:rsidRDefault="00A779B2">
      <w:pPr>
        <w:jc w:val="both"/>
        <w:rPr>
          <w:rFonts w:cs="Arial"/>
        </w:rPr>
      </w:pPr>
    </w:p>
    <w:p w14:paraId="695DD54B" w14:textId="77777777" w:rsidR="00A779B2" w:rsidRDefault="00E83C75">
      <w:pPr>
        <w:spacing w:after="0"/>
        <w:jc w:val="both"/>
        <w:rPr>
          <w:rFonts w:cs="Arial"/>
          <w:u w:val="single"/>
        </w:rPr>
      </w:pPr>
      <w:r>
        <w:rPr>
          <w:rFonts w:cs="Arial"/>
          <w:u w:val="single"/>
        </w:rPr>
        <w:t>Az 1. sz. feladathoz kapcsolódóan:</w:t>
      </w:r>
    </w:p>
    <w:p w14:paraId="4FCC84BF" w14:textId="77777777" w:rsidR="00A779B2" w:rsidRDefault="00A779B2">
      <w:pPr>
        <w:spacing w:after="0"/>
        <w:jc w:val="both"/>
        <w:rPr>
          <w:rFonts w:cs="Arial"/>
          <w:u w:val="single"/>
        </w:rPr>
      </w:pPr>
    </w:p>
    <w:p w14:paraId="740D7FCE" w14:textId="77777777" w:rsidR="00A779B2" w:rsidRDefault="00A779B2">
      <w:pPr>
        <w:spacing w:after="0"/>
        <w:jc w:val="both"/>
        <w:rPr>
          <w:rFonts w:cs="Arial"/>
          <w:u w:val="single"/>
        </w:rPr>
      </w:pPr>
    </w:p>
    <w:p w14:paraId="44ECFBAB" w14:textId="77777777" w:rsidR="00A779B2" w:rsidRDefault="00E83C75">
      <w:pPr>
        <w:spacing w:after="0"/>
        <w:jc w:val="center"/>
      </w:pPr>
      <w:r>
        <w:rPr>
          <w:rFonts w:cs="Arial"/>
          <w:b/>
          <w:bCs/>
          <w:color w:val="auto"/>
        </w:rPr>
        <w:t>DIMOP Plusz -1.2.6/B - Kimeneti digitális intenzitás felmérésének igazolására szolgáló dokumentumok vizsgálatáról szóló előzetes</w:t>
      </w:r>
      <w:r>
        <w:rPr>
          <w:rFonts w:cs="Arial"/>
          <w:b/>
          <w:color w:val="auto"/>
        </w:rPr>
        <w:t xml:space="preserve"> </w:t>
      </w:r>
      <w:r>
        <w:rPr>
          <w:rFonts w:cs="Arial"/>
          <w:b/>
          <w:bCs/>
          <w:color w:val="auto"/>
        </w:rPr>
        <w:t>jelentés</w:t>
      </w:r>
    </w:p>
    <w:p w14:paraId="527FB672" w14:textId="77777777" w:rsidR="00A779B2" w:rsidRDefault="00A779B2">
      <w:pPr>
        <w:spacing w:after="0"/>
        <w:jc w:val="both"/>
        <w:rPr>
          <w:rFonts w:cs="Arial"/>
          <w:u w:val="single"/>
        </w:rPr>
      </w:pPr>
    </w:p>
    <w:p w14:paraId="08871FC4" w14:textId="77777777" w:rsidR="00A779B2" w:rsidRDefault="00A779B2">
      <w:pPr>
        <w:spacing w:after="0"/>
        <w:jc w:val="both"/>
        <w:rPr>
          <w:rFonts w:cs="Arial"/>
          <w:u w:val="single"/>
        </w:rPr>
      </w:pPr>
    </w:p>
    <w:tbl>
      <w:tblPr>
        <w:tblW w:w="13892" w:type="dxa"/>
        <w:tblInd w:w="-14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28"/>
        <w:gridCol w:w="1919"/>
        <w:gridCol w:w="5245"/>
      </w:tblGrid>
      <w:tr w:rsidR="00A779B2" w14:paraId="2A5FA7F4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A4857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Kedvezményezett vállalkozás neve:</w:t>
            </w:r>
          </w:p>
        </w:tc>
        <w:tc>
          <w:tcPr>
            <w:tcW w:w="71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61CE7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2B9289BF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B13E8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Kedvezményezett vállalkozás adószáma:</w:t>
            </w:r>
          </w:p>
        </w:tc>
        <w:tc>
          <w:tcPr>
            <w:tcW w:w="71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78412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1C8BAED8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B2ABF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Projekt azonosító száma:</w:t>
            </w:r>
          </w:p>
        </w:tc>
        <w:tc>
          <w:tcPr>
            <w:tcW w:w="71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3AA5E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0CF73507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BF4E04" w14:textId="77777777" w:rsidR="00A779B2" w:rsidRDefault="00E83C75">
            <w:pPr>
              <w:spacing w:after="0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Projekt tényleges fizikai megkezdésének dátuma:</w:t>
            </w:r>
          </w:p>
        </w:tc>
        <w:tc>
          <w:tcPr>
            <w:tcW w:w="71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0B61D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591E7377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A13C1" w14:textId="77777777" w:rsidR="00A779B2" w:rsidRDefault="00E83C75">
            <w:pPr>
              <w:spacing w:after="0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Projekt tényleges befejezésének dátuma:</w:t>
            </w:r>
          </w:p>
        </w:tc>
        <w:tc>
          <w:tcPr>
            <w:tcW w:w="71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48E28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6502E5AD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09266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Bemeneti mérést igazoló dokumentum sorszáma: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CF153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5DC8B14F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214FC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Bemeneti mérést igazoló </w:t>
            </w:r>
            <w:r>
              <w:rPr>
                <w:rFonts w:cs="Arial"/>
                <w:b/>
              </w:rPr>
              <w:t>dokumentum kiállításának dátuma: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BDA0C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7A53B382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71151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Kimeneti mérést igazoló dokumentum sorszáma: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7046A9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6868EF4D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6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1A74A4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Kimeneti mérést igazoló dokumentum kiállításának dátuma: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99F81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</w:tbl>
    <w:p w14:paraId="1CB15C34" w14:textId="77777777" w:rsidR="00A779B2" w:rsidRDefault="00A779B2">
      <w:pPr>
        <w:spacing w:after="0"/>
        <w:jc w:val="both"/>
        <w:rPr>
          <w:rFonts w:cs="Arial"/>
          <w:u w:val="single"/>
        </w:rPr>
      </w:pPr>
    </w:p>
    <w:tbl>
      <w:tblPr>
        <w:tblW w:w="5128" w:type="pct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3"/>
        <w:gridCol w:w="3212"/>
        <w:gridCol w:w="1190"/>
        <w:gridCol w:w="1474"/>
        <w:gridCol w:w="1811"/>
        <w:gridCol w:w="1879"/>
        <w:gridCol w:w="1985"/>
        <w:gridCol w:w="1977"/>
      </w:tblGrid>
      <w:tr w:rsidR="00A779B2" w14:paraId="422C4865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  <w:jc w:val="center"/>
        </w:trPr>
        <w:tc>
          <w:tcPr>
            <w:tcW w:w="374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AFAB3" w14:textId="77777777" w:rsidR="00A779B2" w:rsidRDefault="00A779B2">
            <w:pPr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1AE08DA1" w14:textId="77777777" w:rsidR="00A779B2" w:rsidRDefault="00A779B2">
            <w:pPr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33A622D8" w14:textId="77777777" w:rsidR="00A779B2" w:rsidRDefault="00E83C75">
            <w:pPr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Szempontok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938BA5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Bemeneti mérés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0DDE2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Kimeneti mérés</w:t>
            </w:r>
          </w:p>
        </w:tc>
        <w:tc>
          <w:tcPr>
            <w:tcW w:w="18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2CEFA3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Kimeneti mérés</w:t>
            </w:r>
          </w:p>
          <w:p w14:paraId="6BF1ED18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cs="Arial"/>
                <w:b/>
                <w:bCs/>
                <w:color w:val="auto"/>
                <w:lang w:eastAsia="hu-HU"/>
              </w:rPr>
              <w:t>eredményének alátámasztott pontszáma</w:t>
            </w:r>
            <w:r>
              <w:rPr>
                <w:rStyle w:val="Lbjegyzet-hivatkozs"/>
                <w:rFonts w:cs="Arial"/>
                <w:b/>
                <w:bCs/>
                <w:color w:val="auto"/>
                <w:lang w:eastAsia="hu-HU"/>
              </w:rPr>
              <w:footnoteReference w:id="2"/>
            </w:r>
          </w:p>
        </w:tc>
        <w:tc>
          <w:tcPr>
            <w:tcW w:w="1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21AA5B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Változás pontszáma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91299F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cs="Arial"/>
                <w:b/>
                <w:bCs/>
                <w:color w:val="auto"/>
                <w:lang w:eastAsia="hu-HU"/>
              </w:rPr>
              <w:t>Alátámasztó dokumentumok</w:t>
            </w:r>
            <w:r>
              <w:rPr>
                <w:rStyle w:val="Lbjegyzet-hivatkozs"/>
                <w:rFonts w:cs="Arial"/>
                <w:b/>
                <w:bCs/>
                <w:color w:val="auto"/>
                <w:lang w:eastAsia="hu-HU"/>
              </w:rPr>
              <w:footnoteReference w:id="3"/>
            </w:r>
          </w:p>
        </w:tc>
        <w:tc>
          <w:tcPr>
            <w:tcW w:w="1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673F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15CB448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32102C9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318B258C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Megjegyzés</w:t>
            </w:r>
          </w:p>
        </w:tc>
      </w:tr>
      <w:tr w:rsidR="00A779B2" w14:paraId="03C8735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74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2310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  <w:tc>
          <w:tcPr>
            <w:tcW w:w="2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0517A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cs="Arial"/>
                <w:b/>
                <w:bCs/>
                <w:color w:val="auto"/>
                <w:lang w:eastAsia="hu-HU"/>
              </w:rPr>
              <w:t>eredményének pontszáma</w:t>
            </w:r>
            <w:r>
              <w:rPr>
                <w:rStyle w:val="Lbjegyzet-hivatkozs"/>
                <w:rFonts w:cs="Arial"/>
                <w:b/>
                <w:bCs/>
                <w:color w:val="auto"/>
                <w:lang w:eastAsia="hu-HU"/>
              </w:rPr>
              <w:footnoteReference w:id="4"/>
            </w:r>
          </w:p>
        </w:tc>
        <w:tc>
          <w:tcPr>
            <w:tcW w:w="181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2B76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  <w:tc>
          <w:tcPr>
            <w:tcW w:w="1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02841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93585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  <w:tc>
          <w:tcPr>
            <w:tcW w:w="1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14C4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</w:tr>
      <w:tr w:rsidR="00A779B2" w14:paraId="3ED2826C" w14:textId="77777777">
        <w:tblPrEx>
          <w:tblCellMar>
            <w:top w:w="0" w:type="dxa"/>
            <w:bottom w:w="0" w:type="dxa"/>
          </w:tblCellMar>
        </w:tblPrEx>
        <w:trPr>
          <w:trHeight w:val="461"/>
          <w:jc w:val="center"/>
        </w:trPr>
        <w:tc>
          <w:tcPr>
            <w:tcW w:w="3745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CF2B9" w14:textId="77777777" w:rsidR="00A779B2" w:rsidRDefault="00A779B2">
            <w:pPr>
              <w:spacing w:after="0" w:line="240" w:lineRule="auto"/>
              <w:jc w:val="both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86631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A</w:t>
            </w:r>
          </w:p>
          <w:p w14:paraId="61754E79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értéke: 0 vagy 1</w:t>
            </w: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06EB7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B</w:t>
            </w:r>
          </w:p>
          <w:p w14:paraId="64B45EDC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értéke: 0 vagy 1</w:t>
            </w: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80BD7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C</w:t>
            </w:r>
          </w:p>
          <w:p w14:paraId="27DB22DB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értéke: 0 vagy 1</w:t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4E6D4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D = C - A</w:t>
            </w:r>
          </w:p>
          <w:p w14:paraId="2EA8207E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értéke: -1, 0 vagy 1</w:t>
            </w: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3549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033D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1F62B33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2519C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1A87D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 xml:space="preserve">Legalább 30 </w:t>
            </w:r>
            <w:proofErr w:type="spellStart"/>
            <w:r>
              <w:rPr>
                <w:rFonts w:cs="Arial"/>
                <w:lang w:eastAsia="hu-HU"/>
              </w:rPr>
              <w:t>Mbps</w:t>
            </w:r>
            <w:proofErr w:type="spellEnd"/>
            <w:r>
              <w:rPr>
                <w:rFonts w:cs="Arial"/>
                <w:lang w:eastAsia="hu-HU"/>
              </w:rPr>
              <w:t xml:space="preserve"> sebességű helyhez kötött internetkapcsolat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897C9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D2A5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CF74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7F19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C214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5AD3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5F1B33F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2A445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2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4A9A2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 xml:space="preserve">Alkalmazottak több mint 50%-a rendelkezik </w:t>
            </w:r>
            <w:r>
              <w:rPr>
                <w:rFonts w:cs="Arial"/>
                <w:lang w:eastAsia="hu-HU"/>
              </w:rPr>
              <w:t xml:space="preserve">internet-hozzáféréssel üzleti célból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4C790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BDED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304A6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A30DB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52C79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044C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2BD1014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6B633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3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87FF7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Távoli hozzáférés a következők valamelyikéhez: e-mail, dokumentumok, üzleti alkalmazás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224D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8BF41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20FC9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6F09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C8B27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432E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79429E1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A362B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4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CC665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Online (távoli) megbeszélések tartása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03E21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463B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15C0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3A95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E46F0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46C7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5D61A524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70E41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5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A94E1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IKT-képzés biztosítása az alkalmazottaknak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1E373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9B4D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A7C5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E1A55F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92001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A05E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234BE196" w14:textId="77777777">
        <w:tblPrEx>
          <w:tblCellMar>
            <w:top w:w="0" w:type="dxa"/>
            <w:bottom w:w="0" w:type="dxa"/>
          </w:tblCellMar>
        </w:tblPrEx>
        <w:trPr>
          <w:trHeight w:val="177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94CB2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6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FEA62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IKT-szakember igénybevétele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5F816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4110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F084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2C41A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EE18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E032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7655E941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A0FFC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7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3FDE1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 xml:space="preserve">Alkalmazottak tájékoztatása az IKT-biztonsággal kapcsolatos kötelezettségeikről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8F779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B569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6839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3781F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41A8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B4C2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7E38DEE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26882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8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033D9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Legalább 3 IKT-biztonsági intézkedés alkalmazása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1BF8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DAAF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955E0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456CF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72169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8CCE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2870F0A7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B4357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9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34623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 xml:space="preserve">IKT-biztonsági gyakorlatokat, eljárásokat rögzítő </w:t>
            </w:r>
            <w:r>
              <w:rPr>
                <w:rFonts w:cs="Arial"/>
                <w:lang w:eastAsia="hu-HU"/>
              </w:rPr>
              <w:t>dokumentumok megléte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664E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5A215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D4F7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E215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18E0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2555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1D0F9AE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D0EC9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10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BCFFDF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Saját weboldallal/honlappal való rendelkezés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0F97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5EE97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FBD5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7FB28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0017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4FCB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20786711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B54529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11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B222B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Bármilyen közösségi média használata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A913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2547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DEE60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2C102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74B86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33A8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6A5EA87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6C8EC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lastRenderedPageBreak/>
              <w:t>12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26E617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Kettő vagy több típusú közösségi média használata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5F0D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49AD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592F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495B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FF12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3728F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5CE8733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2F417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13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AFC08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Bármilyen fizetős felhőszolgáltatás használata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3AB6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368D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A7C9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6B71D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FA569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8956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313CEB1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A2821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14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25793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Fejlett vagy közepesen fejlett fizetős felhőszolgáltatás használata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6773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7890D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A28F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1FB1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6ABBA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D0F9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5CCFF85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438F6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15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9FA26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Vállalati erőforrás-tervezési (ERP) megoldás használata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E7A4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85633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BE6A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CA54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D845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BA90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11FA54C7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7CF91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16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62C7F7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Ügyfélkapcsolat-kezelési (CRM) megoldás használata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E23D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D222D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90226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459A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12BA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4451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0C1ABA86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3013A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17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A2EAFB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 xml:space="preserve">Adatanalitika végzése külső vagy belső </w:t>
            </w:r>
            <w:r>
              <w:rPr>
                <w:rFonts w:cs="Arial"/>
                <w:lang w:eastAsia="hu-HU"/>
              </w:rPr>
              <w:t>erőforrással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D820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119D5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CDA37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04E10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A866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42008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36AFC05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24FD0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18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CD40D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Mesterséges intelligencia (MI) technológia üzleti célú használata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FC95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D026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41E89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847AC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6749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929D7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304D876E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18E10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19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3BCDA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 xml:space="preserve">Ipari vagy szolgáltató robot használata 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0C42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1AE3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042CBF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3575E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F8E29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9228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664860A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15543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20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0BE10" w14:textId="77777777" w:rsidR="00A779B2" w:rsidRDefault="00E83C75">
            <w:pPr>
              <w:spacing w:after="0" w:line="240" w:lineRule="auto"/>
              <w:jc w:val="both"/>
            </w:pPr>
            <w:proofErr w:type="spellStart"/>
            <w:r>
              <w:rPr>
                <w:rFonts w:cs="Arial"/>
                <w:lang w:eastAsia="hu-HU"/>
              </w:rPr>
              <w:t>IoT</w:t>
            </w:r>
            <w:proofErr w:type="spellEnd"/>
            <w:r>
              <w:rPr>
                <w:rFonts w:cs="Arial"/>
                <w:lang w:eastAsia="hu-HU"/>
              </w:rPr>
              <w:t>-eszközök/rendszerek használata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C833A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3086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15423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ADF3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1747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E5B1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79C47B58" w14:textId="77777777">
        <w:tblPrEx>
          <w:tblCellMar>
            <w:top w:w="0" w:type="dxa"/>
            <w:bottom w:w="0" w:type="dxa"/>
          </w:tblCellMar>
        </w:tblPrEx>
        <w:trPr>
          <w:trHeight w:val="267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00F61" w14:textId="77777777" w:rsidR="00A779B2" w:rsidRDefault="00E83C75">
            <w:pPr>
              <w:spacing w:after="0" w:line="240" w:lineRule="auto"/>
              <w:jc w:val="both"/>
              <w:rPr>
                <w:rFonts w:cs="Arial"/>
                <w:lang w:eastAsia="hu-HU"/>
              </w:rPr>
            </w:pPr>
            <w:r>
              <w:rPr>
                <w:rFonts w:cs="Arial"/>
                <w:lang w:eastAsia="hu-HU"/>
              </w:rPr>
              <w:t>21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ABEA0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lang w:eastAsia="hu-HU"/>
              </w:rPr>
              <w:t>Automatizált feldolgozásra alkalmas e-számlák küldése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FD76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7805C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372D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D8D66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A7026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148F2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28A64E8B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CD74F" w14:textId="77777777" w:rsidR="00A779B2" w:rsidRDefault="00E83C75">
            <w:p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22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9A63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</w:rPr>
              <w:t xml:space="preserve">Webes értékesítés (forgalom több mint 1%-a; webes értékesítés több mint 10%-a egyéni ügyfeleknek </w:t>
            </w:r>
            <w:proofErr w:type="spellStart"/>
            <w:r>
              <w:rPr>
                <w:rFonts w:cs="Arial"/>
              </w:rPr>
              <w:t>történõ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értékesítésbõl</w:t>
            </w:r>
            <w:proofErr w:type="spellEnd"/>
            <w:r>
              <w:rPr>
                <w:rFonts w:cs="Arial"/>
              </w:rPr>
              <w:t xml:space="preserve"> származik)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DB93A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BFCF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3F89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41AD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45575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4337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77773C3E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FF1E8" w14:textId="77777777" w:rsidR="00A779B2" w:rsidRDefault="00E83C75">
            <w:pPr>
              <w:spacing w:after="0" w:line="240" w:lineRule="auto"/>
              <w:jc w:val="both"/>
              <w:rPr>
                <w:rFonts w:cs="Arial"/>
              </w:rPr>
            </w:pPr>
            <w:r>
              <w:rPr>
                <w:rFonts w:cs="Arial"/>
              </w:rPr>
              <w:t>23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008BA" w14:textId="77777777" w:rsidR="00A779B2" w:rsidRDefault="00E83C75">
            <w:pPr>
              <w:spacing w:after="0" w:line="240" w:lineRule="auto"/>
              <w:jc w:val="both"/>
            </w:pPr>
            <w:r>
              <w:t>Elektronikus értékesítés (forgalom legalább 1%-a)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BB14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BD6F6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77E2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5ED5A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36AEA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6E76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248A1B1F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F05B8" w14:textId="77777777" w:rsidR="00A779B2" w:rsidRDefault="00E83C75">
            <w:pPr>
              <w:spacing w:after="0" w:line="240" w:lineRule="auto"/>
              <w:jc w:val="both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A digitális intenzitás összesített pontszáma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9B2C9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AD1B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1CDF3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BB9C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03437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EFD5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0312695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F3B5E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b/>
                <w:bCs/>
                <w:color w:val="auto"/>
                <w:lang w:eastAsia="hu-HU"/>
              </w:rPr>
              <w:lastRenderedPageBreak/>
              <w:t>Digitális intenzitás szintje</w:t>
            </w:r>
            <w:r>
              <w:rPr>
                <w:rFonts w:cs="Arial"/>
                <w:color w:val="auto"/>
                <w:lang w:eastAsia="hu-HU"/>
              </w:rPr>
              <w:t xml:space="preserve"> (nagyon alacsony/alacsony/</w:t>
            </w:r>
          </w:p>
          <w:p w14:paraId="51D56D73" w14:textId="77777777" w:rsidR="00A779B2" w:rsidRDefault="00E83C75">
            <w:pPr>
              <w:spacing w:after="0" w:line="240" w:lineRule="auto"/>
              <w:jc w:val="both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magas/nagyon magas)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D4A8A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5BF6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9D35A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1047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B5222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CBCC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</w:tbl>
    <w:p w14:paraId="745F3884" w14:textId="77777777" w:rsidR="00A779B2" w:rsidRDefault="00E83C75">
      <w:pPr>
        <w:spacing w:before="240" w:after="0"/>
        <w:ind w:left="-142"/>
        <w:jc w:val="both"/>
        <w:rPr>
          <w:rFonts w:cs="Arial"/>
        </w:rPr>
      </w:pPr>
      <w:r>
        <w:rPr>
          <w:rFonts w:cs="Arial"/>
        </w:rPr>
        <w:t xml:space="preserve">Igazolom, hogy a táblázatban szereplő adatok valósak és teljeskörűek. Az egyes szempontok esetében bekövetkezett pozitív irányú változások a projekt tényleges fizikai </w:t>
      </w:r>
      <w:r>
        <w:rPr>
          <w:rFonts w:cs="Arial"/>
        </w:rPr>
        <w:t>megkezdése és a projekt fizikai befejezése közötti időszakban valósultak meg.</w:t>
      </w:r>
    </w:p>
    <w:p w14:paraId="040815F9" w14:textId="77777777" w:rsidR="00A779B2" w:rsidRDefault="00E83C75">
      <w:pPr>
        <w:spacing w:before="240" w:after="0"/>
        <w:ind w:left="-142"/>
        <w:jc w:val="both"/>
        <w:rPr>
          <w:rFonts w:cs="Arial"/>
        </w:rPr>
      </w:pPr>
      <w:r>
        <w:rPr>
          <w:rFonts w:cs="Arial"/>
        </w:rPr>
        <w:t>Kelt: ……………………………….</w:t>
      </w:r>
    </w:p>
    <w:p w14:paraId="453F98CB" w14:textId="77777777" w:rsidR="00A779B2" w:rsidRDefault="00E83C75">
      <w:pPr>
        <w:tabs>
          <w:tab w:val="left" w:pos="426"/>
          <w:tab w:val="left" w:leader="dot" w:pos="3686"/>
        </w:tabs>
        <w:spacing w:after="0"/>
        <w:jc w:val="both"/>
        <w:rPr>
          <w:rFonts w:cs="Arial"/>
        </w:rPr>
      </w:pPr>
      <w:r>
        <w:rPr>
          <w:rFonts w:cs="Arial"/>
        </w:rPr>
        <w:tab/>
      </w:r>
    </w:p>
    <w:p w14:paraId="33D58B73" w14:textId="77777777" w:rsidR="00A779B2" w:rsidRDefault="00E83C75">
      <w:pPr>
        <w:tabs>
          <w:tab w:val="left" w:pos="5529"/>
          <w:tab w:val="left" w:leader="dot" w:pos="9781"/>
        </w:tabs>
        <w:spacing w:after="0"/>
        <w:jc w:val="both"/>
        <w:rPr>
          <w:rFonts w:cs="Arial"/>
        </w:rPr>
      </w:pPr>
      <w:r>
        <w:rPr>
          <w:rFonts w:cs="Arial"/>
        </w:rPr>
        <w:t xml:space="preserve">                                                             </w:t>
      </w:r>
      <w:r>
        <w:rPr>
          <w:rFonts w:cs="Arial"/>
        </w:rPr>
        <w:tab/>
        <w:t xml:space="preserve">                  </w:t>
      </w:r>
      <w:r>
        <w:rPr>
          <w:rFonts w:cs="Arial"/>
        </w:rPr>
        <w:t>....................................................................................</w:t>
      </w:r>
    </w:p>
    <w:p w14:paraId="22537D3E" w14:textId="77777777" w:rsidR="00A779B2" w:rsidRDefault="00E83C75">
      <w:pPr>
        <w:spacing w:after="160" w:line="256" w:lineRule="auto"/>
        <w:ind w:left="3540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</w:t>
      </w:r>
      <w:r>
        <w:rPr>
          <w:rFonts w:cs="Arial"/>
        </w:rPr>
        <w:tab/>
      </w:r>
      <w:r>
        <w:rPr>
          <w:rFonts w:cs="Arial"/>
        </w:rPr>
        <w:tab/>
        <w:t>Jelentést készítő neve, aláírása</w:t>
      </w:r>
    </w:p>
    <w:p w14:paraId="77F86B6B" w14:textId="77777777" w:rsidR="00A779B2" w:rsidRDefault="00A779B2">
      <w:pPr>
        <w:spacing w:after="160"/>
        <w:rPr>
          <w:rFonts w:cs="Arial"/>
        </w:rPr>
        <w:sectPr w:rsidR="00A779B2">
          <w:headerReference w:type="default" r:id="rId11"/>
          <w:footerReference w:type="default" r:id="rId12"/>
          <w:headerReference w:type="first" r:id="rId13"/>
          <w:footerReference w:type="first" r:id="rId14"/>
          <w:pgSz w:w="16838" w:h="11906" w:orient="landscape"/>
          <w:pgMar w:top="1417" w:right="1702" w:bottom="1417" w:left="1416" w:header="454" w:footer="794" w:gutter="0"/>
          <w:pgNumType w:start="1"/>
          <w:cols w:space="708"/>
          <w:titlePg/>
        </w:sectPr>
      </w:pPr>
    </w:p>
    <w:p w14:paraId="103DD50B" w14:textId="77777777" w:rsidR="00A779B2" w:rsidRDefault="00A779B2">
      <w:pPr>
        <w:spacing w:after="160" w:line="256" w:lineRule="auto"/>
        <w:ind w:left="3540"/>
        <w:rPr>
          <w:rFonts w:cs="Arial"/>
        </w:rPr>
      </w:pPr>
    </w:p>
    <w:p w14:paraId="286A4CDB" w14:textId="77777777" w:rsidR="00E83C75" w:rsidRDefault="00E83C75">
      <w:pPr>
        <w:jc w:val="both"/>
        <w:rPr>
          <w:rFonts w:cs="Arial"/>
          <w:u w:val="single"/>
        </w:rPr>
      </w:pPr>
    </w:p>
    <w:p w14:paraId="2F22D380" w14:textId="08F7E073" w:rsidR="00A779B2" w:rsidRDefault="00E83C75">
      <w:pPr>
        <w:jc w:val="both"/>
        <w:rPr>
          <w:rFonts w:cs="Arial"/>
          <w:u w:val="single"/>
        </w:rPr>
      </w:pPr>
      <w:r>
        <w:rPr>
          <w:rFonts w:cs="Arial"/>
          <w:u w:val="single"/>
        </w:rPr>
        <w:t xml:space="preserve">A 2. sz. feladathoz kapcsolódóan: </w:t>
      </w:r>
    </w:p>
    <w:p w14:paraId="66189A6F" w14:textId="77777777" w:rsidR="00A779B2" w:rsidRDefault="00E83C75">
      <w:pPr>
        <w:jc w:val="center"/>
      </w:pPr>
      <w:r>
        <w:rPr>
          <w:rFonts w:cs="Arial"/>
          <w:b/>
          <w:bCs/>
          <w:color w:val="auto"/>
        </w:rPr>
        <w:t>DIMOP Plusz -1.2.6/B - Kimeneti Közösségi mutató mérési eredményeinek (megfigyelt mutató) igazolására szolgáló dokumentumok vizsgálatáról szóló előzetes jelentés</w:t>
      </w:r>
    </w:p>
    <w:tbl>
      <w:tblPr>
        <w:tblW w:w="13608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76"/>
        <w:gridCol w:w="1914"/>
        <w:gridCol w:w="5092"/>
        <w:gridCol w:w="26"/>
      </w:tblGrid>
      <w:tr w:rsidR="00A779B2" w14:paraId="6E1CBDC6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9725C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Kedvezményezett vállalkozás neve:</w:t>
            </w:r>
          </w:p>
        </w:tc>
        <w:tc>
          <w:tcPr>
            <w:tcW w:w="7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50BB1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  <w:tc>
          <w:tcPr>
            <w:tcW w:w="10" w:type="dxa"/>
          </w:tcPr>
          <w:p w14:paraId="1E2E37BB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56C96A96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941A6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Kedvezményezett vállalkozás adószáma:</w:t>
            </w:r>
          </w:p>
        </w:tc>
        <w:tc>
          <w:tcPr>
            <w:tcW w:w="7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86CB8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  <w:tc>
          <w:tcPr>
            <w:tcW w:w="10" w:type="dxa"/>
          </w:tcPr>
          <w:p w14:paraId="247FD2DF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43847615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AD177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Projekt azonosító száma:</w:t>
            </w:r>
          </w:p>
        </w:tc>
        <w:tc>
          <w:tcPr>
            <w:tcW w:w="7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274F6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  <w:tc>
          <w:tcPr>
            <w:tcW w:w="10" w:type="dxa"/>
          </w:tcPr>
          <w:p w14:paraId="391DB3B8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18EB3C82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2CE1B" w14:textId="77777777" w:rsidR="00A779B2" w:rsidRDefault="00E83C75">
            <w:pPr>
              <w:spacing w:after="0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Projekt tényleges fizikai megkezdésének dátuma:</w:t>
            </w:r>
          </w:p>
        </w:tc>
        <w:tc>
          <w:tcPr>
            <w:tcW w:w="7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9D0C8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52438947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7D1561" w14:textId="77777777" w:rsidR="00A779B2" w:rsidRDefault="00E83C75">
            <w:pPr>
              <w:spacing w:after="0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Projekt tényleges </w:t>
            </w:r>
            <w:r>
              <w:rPr>
                <w:rFonts w:cs="Arial"/>
                <w:b/>
                <w:bCs/>
              </w:rPr>
              <w:t>befejezésének dátuma:</w:t>
            </w:r>
          </w:p>
        </w:tc>
        <w:tc>
          <w:tcPr>
            <w:tcW w:w="7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9EF06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7718FACF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6494E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Bemeneti mérést igazoló dokumentum sorszáma: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6E704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  <w:tc>
          <w:tcPr>
            <w:tcW w:w="10" w:type="dxa"/>
          </w:tcPr>
          <w:p w14:paraId="78B94856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78B97AF1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AC2E0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Bemeneti mérést igazoló dokumentum kiállításának dátuma: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2BF99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  <w:tc>
          <w:tcPr>
            <w:tcW w:w="10" w:type="dxa"/>
          </w:tcPr>
          <w:p w14:paraId="13AD4194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413A00BB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E67E2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Kimeneti mérést igazoló dokumentum sorszáma: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D43E85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  <w:tc>
          <w:tcPr>
            <w:tcW w:w="10" w:type="dxa"/>
          </w:tcPr>
          <w:p w14:paraId="006F19B6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397306CD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8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AE6D1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Kimeneti mérést igazoló dokumentum kiállításának dátuma:</w:t>
            </w:r>
          </w:p>
        </w:tc>
        <w:tc>
          <w:tcPr>
            <w:tcW w:w="5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5BFE9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  <w:tc>
          <w:tcPr>
            <w:tcW w:w="10" w:type="dxa"/>
          </w:tcPr>
          <w:p w14:paraId="3E901B45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</w:tbl>
    <w:p w14:paraId="0CD8AD0F" w14:textId="77777777" w:rsidR="00A779B2" w:rsidRDefault="00A779B2">
      <w:pPr>
        <w:jc w:val="both"/>
        <w:rPr>
          <w:rFonts w:cs="Arial"/>
          <w:u w:val="single"/>
        </w:rPr>
      </w:pPr>
    </w:p>
    <w:tbl>
      <w:tblPr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"/>
        <w:gridCol w:w="3111"/>
        <w:gridCol w:w="1117"/>
        <w:gridCol w:w="1061"/>
        <w:gridCol w:w="1617"/>
        <w:gridCol w:w="1261"/>
        <w:gridCol w:w="2727"/>
        <w:gridCol w:w="2377"/>
      </w:tblGrid>
      <w:tr w:rsidR="00A779B2" w14:paraId="5A91022D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  <w:jc w:val="center"/>
        </w:trPr>
        <w:tc>
          <w:tcPr>
            <w:tcW w:w="355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3CFF8" w14:textId="77777777" w:rsidR="00A779B2" w:rsidRDefault="00A779B2">
            <w:pPr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48FE4DC9" w14:textId="77777777" w:rsidR="00A779B2" w:rsidRDefault="00A779B2">
            <w:pPr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5EFAF90D" w14:textId="77777777" w:rsidR="00A779B2" w:rsidRDefault="00E83C75">
            <w:pPr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Szempontok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14A2D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Bemeneti mérés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7941D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Kimeneti mérés</w:t>
            </w:r>
          </w:p>
        </w:tc>
        <w:tc>
          <w:tcPr>
            <w:tcW w:w="16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9E85D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cs="Arial"/>
                <w:b/>
                <w:color w:val="auto"/>
                <w:lang w:eastAsia="hu-HU"/>
              </w:rPr>
              <w:t>Kimeneti mérés</w:t>
            </w:r>
          </w:p>
          <w:p w14:paraId="68540ABB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cs="Arial"/>
                <w:b/>
                <w:bCs/>
                <w:color w:val="auto"/>
                <w:lang w:eastAsia="hu-HU"/>
              </w:rPr>
              <w:t>eredményének alátámasztott pontszáma</w:t>
            </w:r>
            <w:r>
              <w:rPr>
                <w:rStyle w:val="Lbjegyzet-hivatkozs"/>
                <w:rFonts w:cs="Arial"/>
                <w:b/>
                <w:bCs/>
                <w:color w:val="auto"/>
                <w:lang w:eastAsia="hu-HU"/>
              </w:rPr>
              <w:footnoteReference w:id="5"/>
            </w:r>
          </w:p>
        </w:tc>
        <w:tc>
          <w:tcPr>
            <w:tcW w:w="12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2C84B1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Változás pontszáma</w:t>
            </w:r>
          </w:p>
        </w:tc>
        <w:tc>
          <w:tcPr>
            <w:tcW w:w="27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B758E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cs="Arial"/>
                <w:b/>
                <w:bCs/>
                <w:color w:val="auto"/>
                <w:lang w:eastAsia="hu-HU"/>
              </w:rPr>
              <w:t>Alátámasztó dokumentumok</w:t>
            </w:r>
            <w:r>
              <w:rPr>
                <w:rStyle w:val="Lbjegyzet-hivatkozs"/>
                <w:rFonts w:cs="Arial"/>
                <w:b/>
                <w:bCs/>
                <w:color w:val="auto"/>
                <w:lang w:eastAsia="hu-HU"/>
              </w:rPr>
              <w:footnoteReference w:id="6"/>
            </w:r>
          </w:p>
        </w:tc>
        <w:tc>
          <w:tcPr>
            <w:tcW w:w="23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9C12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42438C5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346B048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  <w:p w14:paraId="08986CC2" w14:textId="77777777" w:rsidR="00A779B2" w:rsidRDefault="00E83C75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>Megjegyzés</w:t>
            </w:r>
          </w:p>
        </w:tc>
      </w:tr>
      <w:tr w:rsidR="00A779B2" w14:paraId="532B7CF9" w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  <w:jc w:val="center"/>
        </w:trPr>
        <w:tc>
          <w:tcPr>
            <w:tcW w:w="35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0D5EE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  <w:tc>
          <w:tcPr>
            <w:tcW w:w="2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FF7721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cs="Arial"/>
                <w:b/>
                <w:bCs/>
                <w:color w:val="auto"/>
                <w:lang w:eastAsia="hu-HU"/>
              </w:rPr>
              <w:t>eredményének pontszáma</w:t>
            </w:r>
            <w:r>
              <w:rPr>
                <w:rStyle w:val="Lbjegyzet-hivatkozs"/>
                <w:rFonts w:cs="Arial"/>
                <w:b/>
                <w:bCs/>
                <w:color w:val="auto"/>
                <w:lang w:eastAsia="hu-HU"/>
              </w:rPr>
              <w:footnoteReference w:id="7"/>
            </w:r>
          </w:p>
        </w:tc>
        <w:tc>
          <w:tcPr>
            <w:tcW w:w="16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9D5F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  <w:tc>
          <w:tcPr>
            <w:tcW w:w="12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2990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  <w:tc>
          <w:tcPr>
            <w:tcW w:w="27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4BCC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  <w:tc>
          <w:tcPr>
            <w:tcW w:w="2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9A794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b/>
                <w:bCs/>
                <w:color w:val="auto"/>
                <w:lang w:eastAsia="hu-HU"/>
              </w:rPr>
            </w:pPr>
          </w:p>
        </w:tc>
      </w:tr>
      <w:tr w:rsidR="00A779B2" w14:paraId="32D1FD8B" w14:textId="77777777">
        <w:tblPrEx>
          <w:tblCellMar>
            <w:top w:w="0" w:type="dxa"/>
            <w:bottom w:w="0" w:type="dxa"/>
          </w:tblCellMar>
        </w:tblPrEx>
        <w:trPr>
          <w:trHeight w:val="461"/>
          <w:tblHeader/>
          <w:jc w:val="center"/>
        </w:trPr>
        <w:tc>
          <w:tcPr>
            <w:tcW w:w="35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630AD" w14:textId="77777777" w:rsidR="00A779B2" w:rsidRDefault="00A779B2">
            <w:pPr>
              <w:spacing w:after="0" w:line="240" w:lineRule="auto"/>
              <w:jc w:val="both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63CFB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A</w:t>
            </w:r>
          </w:p>
          <w:p w14:paraId="423E44BF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értéke: 0 vagy 1</w:t>
            </w: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02BE0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B</w:t>
            </w:r>
          </w:p>
          <w:p w14:paraId="58001E12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értéke: 0 vagy 1</w:t>
            </w: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8E6F62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C</w:t>
            </w:r>
          </w:p>
          <w:p w14:paraId="4E53CA15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értéke: 0 vagy 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C6C67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D = C - A</w:t>
            </w:r>
          </w:p>
          <w:p w14:paraId="6357B762" w14:textId="77777777" w:rsidR="00A779B2" w:rsidRDefault="00E83C75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értéke: -1, 0 vagy 1</w:t>
            </w:r>
          </w:p>
        </w:tc>
        <w:tc>
          <w:tcPr>
            <w:tcW w:w="27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3102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EA08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1ACF2F8C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87970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1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7A384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>Internet a foglalkoztatottak legalább 50%-a számára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8D30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45F6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3BC9C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7CFD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C9BE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5ED5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43080492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FDAE3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2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D05D1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>IKT-szakemberek igénybevétele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4E41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0076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49A0B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838B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4BE5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5EA3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34660DA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429C9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3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3C835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 xml:space="preserve">Gyors szélessávú internet (30 </w:t>
            </w:r>
            <w:proofErr w:type="spellStart"/>
            <w:r>
              <w:rPr>
                <w:rFonts w:eastAsia="Arial" w:cs="Arial"/>
              </w:rPr>
              <w:t>Mbps</w:t>
            </w:r>
            <w:proofErr w:type="spellEnd"/>
            <w:r>
              <w:rPr>
                <w:rFonts w:eastAsia="Arial" w:cs="Arial"/>
              </w:rPr>
              <w:t xml:space="preserve"> vagy annál nagyobb)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457F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2FA03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1E64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8CD1A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5461B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861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49FC91F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78036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4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E73B4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>Mobilinternet-eszközök a foglalkoztatottak legalább 20%-a számára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59A34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A6B7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9410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211F2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52B6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F019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77A35290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771BC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5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3396C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 xml:space="preserve">Weboldal vagy </w:t>
            </w:r>
            <w:r>
              <w:rPr>
                <w:rFonts w:eastAsia="Arial" w:cs="Arial"/>
              </w:rPr>
              <w:t>honlap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CED57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F884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7CBE9F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9D30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0566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092F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1123C771" w14:textId="77777777">
        <w:tblPrEx>
          <w:tblCellMar>
            <w:top w:w="0" w:type="dxa"/>
            <w:bottom w:w="0" w:type="dxa"/>
          </w:tblCellMar>
        </w:tblPrEx>
        <w:trPr>
          <w:trHeight w:val="177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36508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6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7D486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>Kifinomult funkciókkal rendelkező weboldal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0F2BF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7D499A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7D65F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DD0C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0566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EEF0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6272EE6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6F7DE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7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FD3DE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>Közösségi média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EFCBC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9933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41A3D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7101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707FBF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189D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1ED7FE6D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31B133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8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7D70F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>Fizetős internetes hirdetések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212B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5067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6EDF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F3B63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A1DFC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39F6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7BF86B51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86FAA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9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0C550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>Közepesen magas felhőalapú számítástechnikai szolgáltatások vásárlása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E983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2E72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5B77B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0CCDE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3B45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B3C6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0F90794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9FBF7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10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3D7D2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 xml:space="preserve">Automatizált feldolgozásra alkalmas </w:t>
            </w:r>
            <w:r>
              <w:rPr>
                <w:rFonts w:eastAsia="Arial" w:cs="Arial"/>
              </w:rPr>
              <w:t>e-számlák küldése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FB69C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15027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0CFBB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210C1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DAD20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B875E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38D511A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8BE5B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11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B79AE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>A teljes forgalom legalább 1%-át kitevő e-kereskedelmi webes értékesítés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7F32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740FB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4D10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3A5F9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336A5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4351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580FDA23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127E18" w14:textId="77777777" w:rsidR="00A779B2" w:rsidRDefault="00E83C75">
            <w:pPr>
              <w:spacing w:after="0" w:line="240" w:lineRule="auto"/>
              <w:jc w:val="both"/>
              <w:rPr>
                <w:rFonts w:eastAsia="Arial" w:cs="Arial"/>
              </w:rPr>
            </w:pPr>
            <w:r>
              <w:rPr>
                <w:rFonts w:eastAsia="Arial" w:cs="Arial"/>
              </w:rPr>
              <w:t>12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C3D6E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eastAsia="Arial" w:cs="Arial"/>
              </w:rPr>
              <w:t xml:space="preserve">A teljes webes értékesítés több mint 10%-át kitevő, </w:t>
            </w:r>
            <w:r>
              <w:rPr>
                <w:rFonts w:eastAsia="Arial" w:cs="Arial"/>
              </w:rPr>
              <w:lastRenderedPageBreak/>
              <w:t>vállalkozások és fogyasztók közötti (B2C) webes értékesítés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4D6F3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B06B0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076B93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6B36E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0E525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8884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0EA787F8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05737" w14:textId="77777777" w:rsidR="00A779B2" w:rsidRDefault="00E83C75">
            <w:pPr>
              <w:spacing w:after="0" w:line="240" w:lineRule="auto"/>
              <w:jc w:val="both"/>
              <w:rPr>
                <w:rFonts w:cs="Arial"/>
                <w:b/>
                <w:bCs/>
                <w:color w:val="auto"/>
                <w:lang w:eastAsia="hu-HU"/>
              </w:rPr>
            </w:pPr>
            <w:r>
              <w:rPr>
                <w:rFonts w:cs="Arial"/>
                <w:b/>
                <w:bCs/>
                <w:color w:val="auto"/>
                <w:lang w:eastAsia="hu-HU"/>
              </w:rPr>
              <w:t xml:space="preserve">A digitális </w:t>
            </w:r>
            <w:r>
              <w:rPr>
                <w:rFonts w:cs="Arial"/>
                <w:b/>
                <w:bCs/>
                <w:color w:val="auto"/>
                <w:lang w:eastAsia="hu-HU"/>
              </w:rPr>
              <w:t>intenzitás összesített pontszáma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EC56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37D3F7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B7284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4E5E1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3BDDC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376196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  <w:tr w:rsidR="00A779B2" w14:paraId="7B1AACB5" w14:textId="77777777">
        <w:tblPrEx>
          <w:tblCellMar>
            <w:top w:w="0" w:type="dxa"/>
            <w:bottom w:w="0" w:type="dxa"/>
          </w:tblCellMar>
        </w:tblPrEx>
        <w:trPr>
          <w:trHeight w:val="300"/>
          <w:jc w:val="center"/>
        </w:trPr>
        <w:tc>
          <w:tcPr>
            <w:tcW w:w="35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7F72E" w14:textId="77777777" w:rsidR="00A779B2" w:rsidRDefault="00E83C75">
            <w:pPr>
              <w:spacing w:after="0" w:line="240" w:lineRule="auto"/>
              <w:jc w:val="both"/>
            </w:pPr>
            <w:r>
              <w:rPr>
                <w:rFonts w:cs="Arial"/>
                <w:b/>
                <w:bCs/>
                <w:color w:val="auto"/>
                <w:lang w:eastAsia="hu-HU"/>
              </w:rPr>
              <w:t>Digitális intenzitás szintje</w:t>
            </w:r>
            <w:r>
              <w:rPr>
                <w:rFonts w:cs="Arial"/>
                <w:color w:val="auto"/>
                <w:lang w:eastAsia="hu-HU"/>
              </w:rPr>
              <w:t xml:space="preserve"> (nagyon alacsony/alacsony/</w:t>
            </w:r>
          </w:p>
          <w:p w14:paraId="4E72817E" w14:textId="77777777" w:rsidR="00A779B2" w:rsidRDefault="00E83C75">
            <w:pPr>
              <w:spacing w:after="0" w:line="240" w:lineRule="auto"/>
              <w:jc w:val="both"/>
              <w:rPr>
                <w:rFonts w:cs="Arial"/>
                <w:color w:val="auto"/>
                <w:lang w:eastAsia="hu-HU"/>
              </w:rPr>
            </w:pPr>
            <w:r>
              <w:rPr>
                <w:rFonts w:cs="Arial"/>
                <w:color w:val="auto"/>
                <w:lang w:eastAsia="hu-HU"/>
              </w:rPr>
              <w:t>magas/nagyon magas)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DE9A30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CDEDFF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2FF8D8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A72ED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C7BCB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  <w:tc>
          <w:tcPr>
            <w:tcW w:w="2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3959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EE742" w14:textId="77777777" w:rsidR="00A779B2" w:rsidRDefault="00A779B2">
            <w:pPr>
              <w:spacing w:after="0" w:line="240" w:lineRule="auto"/>
              <w:jc w:val="center"/>
              <w:rPr>
                <w:rFonts w:cs="Arial"/>
                <w:color w:val="auto"/>
                <w:lang w:eastAsia="hu-HU"/>
              </w:rPr>
            </w:pPr>
          </w:p>
        </w:tc>
      </w:tr>
    </w:tbl>
    <w:p w14:paraId="4960A4DF" w14:textId="77777777" w:rsidR="00A779B2" w:rsidRDefault="00E83C75">
      <w:pPr>
        <w:spacing w:before="240" w:after="0"/>
        <w:jc w:val="both"/>
        <w:rPr>
          <w:rFonts w:cs="Arial"/>
        </w:rPr>
      </w:pPr>
      <w:r>
        <w:rPr>
          <w:rFonts w:cs="Arial"/>
        </w:rPr>
        <w:t xml:space="preserve">Igazolom, hogy a táblázatban szereplő adatok valósak és teljeskörűek. Az egyes szempontok esetében bekövetkezett pozitív irányú </w:t>
      </w:r>
      <w:r>
        <w:rPr>
          <w:rFonts w:cs="Arial"/>
        </w:rPr>
        <w:t>változások a projekt tényleges fizikai megkezdése és a projekt fizikai befejezése közötti időszakban valósultak meg.</w:t>
      </w:r>
    </w:p>
    <w:p w14:paraId="1BA1E870" w14:textId="77777777" w:rsidR="00A779B2" w:rsidRDefault="00A779B2">
      <w:pPr>
        <w:spacing w:before="240" w:after="0"/>
        <w:jc w:val="both"/>
        <w:rPr>
          <w:rFonts w:cs="Arial"/>
        </w:rPr>
      </w:pPr>
    </w:p>
    <w:p w14:paraId="2D5ED9F8" w14:textId="77777777" w:rsidR="00A779B2" w:rsidRDefault="00E83C75">
      <w:pPr>
        <w:spacing w:before="240" w:after="0"/>
        <w:ind w:left="-142"/>
        <w:jc w:val="both"/>
        <w:rPr>
          <w:rFonts w:cs="Arial"/>
        </w:rPr>
      </w:pPr>
      <w:r>
        <w:rPr>
          <w:rFonts w:cs="Arial"/>
        </w:rPr>
        <w:tab/>
        <w:t>Kelt: ……………………………….</w:t>
      </w:r>
    </w:p>
    <w:p w14:paraId="2ADCCB4C" w14:textId="77777777" w:rsidR="00A779B2" w:rsidRDefault="00E83C75">
      <w:pPr>
        <w:tabs>
          <w:tab w:val="left" w:pos="426"/>
          <w:tab w:val="left" w:leader="dot" w:pos="3686"/>
        </w:tabs>
        <w:spacing w:after="0"/>
        <w:jc w:val="both"/>
        <w:rPr>
          <w:rFonts w:cs="Arial"/>
        </w:rPr>
      </w:pPr>
      <w:r>
        <w:rPr>
          <w:rFonts w:cs="Arial"/>
        </w:rPr>
        <w:tab/>
      </w:r>
    </w:p>
    <w:p w14:paraId="736FF208" w14:textId="77777777" w:rsidR="00A779B2" w:rsidRDefault="00E83C75">
      <w:pPr>
        <w:tabs>
          <w:tab w:val="left" w:pos="5529"/>
          <w:tab w:val="left" w:leader="dot" w:pos="9781"/>
        </w:tabs>
        <w:spacing w:after="0"/>
        <w:jc w:val="both"/>
        <w:rPr>
          <w:rFonts w:cs="Arial"/>
        </w:rPr>
      </w:pPr>
      <w:r>
        <w:rPr>
          <w:rFonts w:cs="Arial"/>
        </w:rPr>
        <w:t xml:space="preserve">                                                             </w:t>
      </w:r>
      <w:r>
        <w:rPr>
          <w:rFonts w:cs="Arial"/>
        </w:rPr>
        <w:tab/>
        <w:t xml:space="preserve">                  ....................................................................................</w:t>
      </w:r>
    </w:p>
    <w:p w14:paraId="28A50B6D" w14:textId="77777777" w:rsidR="00A779B2" w:rsidRDefault="00E83C75">
      <w:pPr>
        <w:spacing w:after="160" w:line="256" w:lineRule="auto"/>
        <w:ind w:left="3540"/>
        <w:rPr>
          <w:rFonts w:cs="Arial"/>
        </w:rPr>
        <w:sectPr w:rsidR="00A779B2">
          <w:headerReference w:type="default" r:id="rId15"/>
          <w:footerReference w:type="default" r:id="rId16"/>
          <w:headerReference w:type="first" r:id="rId17"/>
          <w:footerReference w:type="first" r:id="rId18"/>
          <w:pgSz w:w="16838" w:h="11906" w:orient="landscape"/>
          <w:pgMar w:top="1417" w:right="1702" w:bottom="1417" w:left="1416" w:header="708" w:footer="708" w:gutter="0"/>
          <w:pgNumType w:start="1"/>
          <w:cols w:space="708"/>
          <w:titlePg/>
        </w:sectPr>
      </w:pPr>
      <w:r>
        <w:rPr>
          <w:rFonts w:cs="Arial"/>
        </w:rPr>
        <w:t xml:space="preserve"> 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</w:t>
      </w:r>
      <w:r>
        <w:rPr>
          <w:rFonts w:cs="Arial"/>
        </w:rPr>
        <w:tab/>
      </w:r>
      <w:r>
        <w:rPr>
          <w:rFonts w:cs="Arial"/>
        </w:rPr>
        <w:tab/>
        <w:t>Jelentést készítő neve, aláírása</w:t>
      </w:r>
    </w:p>
    <w:p w14:paraId="5EB42B70" w14:textId="77777777" w:rsidR="00A779B2" w:rsidRDefault="00A779B2"/>
    <w:p w14:paraId="2B818769" w14:textId="77777777" w:rsidR="00E83C75" w:rsidRDefault="00E83C75">
      <w:pPr>
        <w:jc w:val="both"/>
        <w:rPr>
          <w:rFonts w:cs="Arial"/>
          <w:u w:val="single"/>
        </w:rPr>
      </w:pPr>
    </w:p>
    <w:p w14:paraId="40F35588" w14:textId="1113466D" w:rsidR="00A779B2" w:rsidRDefault="00E83C75">
      <w:pPr>
        <w:jc w:val="both"/>
        <w:rPr>
          <w:rFonts w:cs="Arial"/>
          <w:u w:val="single"/>
        </w:rPr>
      </w:pPr>
      <w:r>
        <w:rPr>
          <w:rFonts w:cs="Arial"/>
          <w:u w:val="single"/>
        </w:rPr>
        <w:t xml:space="preserve">A 3. sz. feladathoz kapcsolódóan: </w:t>
      </w:r>
    </w:p>
    <w:p w14:paraId="5225272F" w14:textId="77777777" w:rsidR="00A779B2" w:rsidRDefault="00E83C75">
      <w:pPr>
        <w:jc w:val="center"/>
      </w:pPr>
      <w:r>
        <w:rPr>
          <w:rFonts w:cs="Arial"/>
          <w:b/>
          <w:bCs/>
          <w:color w:val="auto"/>
        </w:rPr>
        <w:t xml:space="preserve">A DIMOP plusz-1.2.6/B felhívásban meghatározott fejlesztési célok összetevőinek, valamint az összetevők </w:t>
      </w:r>
      <w:r>
        <w:rPr>
          <w:rFonts w:cs="Arial"/>
          <w:b/>
          <w:bCs/>
          <w:color w:val="auto"/>
        </w:rPr>
        <w:t>teljesítésére vonatkozó előírások teljesítésének vizsgálatáról szóló jelentés</w:t>
      </w:r>
    </w:p>
    <w:tbl>
      <w:tblPr>
        <w:tblW w:w="13608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6"/>
        <w:gridCol w:w="7022"/>
      </w:tblGrid>
      <w:tr w:rsidR="00A779B2" w14:paraId="0C6ABE83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D1BAD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Kedvezményezett vállalkozás neve: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FBA160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5C894B31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B6AF3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Kedvezményezett vállalkozás adószáma: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2D16F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7D65C84F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675AA" w14:textId="77777777" w:rsidR="00A779B2" w:rsidRDefault="00E83C75">
            <w:pPr>
              <w:spacing w:after="0"/>
              <w:jc w:val="both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Projekt azonosító száma: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ACAC95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25190F70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28C63" w14:textId="77777777" w:rsidR="00A779B2" w:rsidRDefault="00E83C75">
            <w:pPr>
              <w:spacing w:after="0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Projekt tényleges fizikai megkezdésének dátuma: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09E62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  <w:tr w:rsidR="00A779B2" w14:paraId="0DB3CB2C" w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6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1FCA6" w14:textId="77777777" w:rsidR="00A779B2" w:rsidRDefault="00E83C75">
            <w:pPr>
              <w:spacing w:after="0"/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Projekt </w:t>
            </w:r>
            <w:r>
              <w:rPr>
                <w:rFonts w:cs="Arial"/>
                <w:b/>
                <w:bCs/>
              </w:rPr>
              <w:t>tényleges befejezésének dátuma: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658A7" w14:textId="77777777" w:rsidR="00A779B2" w:rsidRDefault="00A779B2">
            <w:pPr>
              <w:spacing w:after="0"/>
              <w:jc w:val="both"/>
              <w:rPr>
                <w:rFonts w:cs="Arial"/>
                <w:u w:val="single"/>
              </w:rPr>
            </w:pPr>
          </w:p>
        </w:tc>
      </w:tr>
    </w:tbl>
    <w:p w14:paraId="45861BEB" w14:textId="77777777" w:rsidR="00A779B2" w:rsidRDefault="00A779B2"/>
    <w:tbl>
      <w:tblPr>
        <w:tblW w:w="1489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2053"/>
        <w:gridCol w:w="2030"/>
        <w:gridCol w:w="1641"/>
        <w:gridCol w:w="1697"/>
        <w:gridCol w:w="1408"/>
        <w:gridCol w:w="1984"/>
        <w:gridCol w:w="3383"/>
        <w:gridCol w:w="160"/>
      </w:tblGrid>
      <w:tr w:rsidR="00A779B2" w14:paraId="60F87109" w14:textId="77777777">
        <w:tblPrEx>
          <w:tblCellMar>
            <w:top w:w="0" w:type="dxa"/>
            <w:bottom w:w="0" w:type="dxa"/>
          </w:tblCellMar>
        </w:tblPrEx>
        <w:trPr>
          <w:trHeight w:val="426"/>
          <w:tblHeader/>
        </w:trPr>
        <w:tc>
          <w:tcPr>
            <w:tcW w:w="5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E9E46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lang w:eastAsia="hu-HU"/>
              </w:rPr>
            </w:pPr>
            <w:r>
              <w:rPr>
                <w:rFonts w:eastAsia="Times New Roman" w:cs="Arial"/>
                <w:b/>
                <w:bCs/>
                <w:lang w:eastAsia="hu-HU"/>
              </w:rPr>
              <w:t>Ssz.</w:t>
            </w:r>
          </w:p>
        </w:tc>
        <w:tc>
          <w:tcPr>
            <w:tcW w:w="2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EC420C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lang w:eastAsia="hu-HU"/>
              </w:rPr>
            </w:pPr>
            <w:r>
              <w:rPr>
                <w:rFonts w:eastAsia="Times New Roman" w:cs="Arial"/>
                <w:b/>
                <w:bCs/>
                <w:lang w:eastAsia="hu-HU"/>
              </w:rPr>
              <w:t>Fejlesztési célok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E9F2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lang w:eastAsia="hu-HU"/>
              </w:rPr>
            </w:pPr>
            <w:r>
              <w:rPr>
                <w:rFonts w:eastAsia="Times New Roman" w:cs="Arial"/>
                <w:b/>
                <w:bCs/>
                <w:lang w:eastAsia="hu-HU"/>
              </w:rPr>
              <w:t>Fejlesztési célok összetevői</w:t>
            </w:r>
          </w:p>
        </w:tc>
        <w:tc>
          <w:tcPr>
            <w:tcW w:w="164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1C580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lang w:eastAsia="hu-HU"/>
              </w:rPr>
            </w:pPr>
            <w:r>
              <w:rPr>
                <w:rFonts w:eastAsia="Times New Roman" w:cs="Arial"/>
                <w:b/>
                <w:bCs/>
                <w:lang w:eastAsia="hu-HU"/>
              </w:rPr>
              <w:t>Összetevők teljesítésére vonatkozó előírások</w:t>
            </w:r>
          </w:p>
        </w:tc>
        <w:tc>
          <w:tcPr>
            <w:tcW w:w="16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69317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lang w:eastAsia="hu-HU"/>
              </w:rPr>
            </w:pPr>
            <w:r>
              <w:rPr>
                <w:rFonts w:eastAsia="Times New Roman" w:cs="Arial"/>
                <w:b/>
                <w:bCs/>
                <w:lang w:eastAsia="hu-HU"/>
              </w:rPr>
              <w:t>Mértékegységek</w:t>
            </w:r>
          </w:p>
        </w:tc>
        <w:tc>
          <w:tcPr>
            <w:tcW w:w="14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9AD1D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lang w:eastAsia="hu-HU"/>
              </w:rPr>
            </w:pPr>
            <w:r>
              <w:rPr>
                <w:rFonts w:eastAsia="Times New Roman" w:cs="Arial"/>
                <w:b/>
                <w:bCs/>
                <w:lang w:eastAsia="hu-HU"/>
              </w:rPr>
              <w:t>Vállalt mennyiségek</w:t>
            </w:r>
          </w:p>
        </w:tc>
        <w:tc>
          <w:tcPr>
            <w:tcW w:w="19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70B60A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b/>
                <w:bCs/>
                <w:lang w:eastAsia="hu-HU"/>
              </w:rPr>
              <w:t>Teljesült mennyiségek</w:t>
            </w:r>
            <w:r>
              <w:rPr>
                <w:rStyle w:val="Lbjegyzet-hivatkozs"/>
                <w:rFonts w:cs="Arial"/>
                <w:b/>
                <w:bCs/>
                <w:color w:val="auto"/>
                <w:lang w:eastAsia="hu-HU"/>
              </w:rPr>
              <w:footnoteReference w:id="8"/>
            </w: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4796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lang w:eastAsia="hu-HU"/>
              </w:rPr>
            </w:pPr>
            <w:r>
              <w:rPr>
                <w:rFonts w:eastAsia="Times New Roman" w:cs="Arial"/>
                <w:b/>
                <w:bCs/>
                <w:lang w:eastAsia="hu-HU"/>
              </w:rPr>
              <w:t>Alátámasztó dokumentumok</w:t>
            </w:r>
          </w:p>
        </w:tc>
        <w:tc>
          <w:tcPr>
            <w:tcW w:w="160" w:type="dxa"/>
          </w:tcPr>
          <w:p w14:paraId="6EB2EB44" w14:textId="77777777" w:rsidR="00A779B2" w:rsidRDefault="00A779B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lang w:eastAsia="hu-HU"/>
              </w:rPr>
            </w:pPr>
          </w:p>
        </w:tc>
      </w:tr>
      <w:tr w:rsidR="00A779B2" w14:paraId="586E80D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153E50" w14:textId="77777777" w:rsidR="00A779B2" w:rsidRDefault="00A779B2">
            <w:pPr>
              <w:spacing w:after="0" w:line="240" w:lineRule="auto"/>
              <w:rPr>
                <w:rFonts w:eastAsia="Times New Roman" w:cs="Arial"/>
                <w:b/>
                <w:bCs/>
                <w:lang w:eastAsia="hu-HU"/>
              </w:rPr>
            </w:pPr>
          </w:p>
        </w:tc>
        <w:tc>
          <w:tcPr>
            <w:tcW w:w="20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0446F2" w14:textId="77777777" w:rsidR="00A779B2" w:rsidRDefault="00A779B2">
            <w:pPr>
              <w:spacing w:after="0" w:line="240" w:lineRule="auto"/>
              <w:rPr>
                <w:rFonts w:eastAsia="Times New Roman" w:cs="Arial"/>
                <w:b/>
                <w:bCs/>
                <w:lang w:eastAsia="hu-HU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22A17C" w14:textId="77777777" w:rsidR="00A779B2" w:rsidRDefault="00A779B2">
            <w:pPr>
              <w:spacing w:after="0" w:line="240" w:lineRule="auto"/>
              <w:rPr>
                <w:rFonts w:eastAsia="Times New Roman" w:cs="Arial"/>
                <w:b/>
                <w:bCs/>
                <w:lang w:eastAsia="hu-HU"/>
              </w:rPr>
            </w:pPr>
          </w:p>
        </w:tc>
        <w:tc>
          <w:tcPr>
            <w:tcW w:w="164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99D748" w14:textId="77777777" w:rsidR="00A779B2" w:rsidRDefault="00A779B2">
            <w:pPr>
              <w:spacing w:after="0" w:line="240" w:lineRule="auto"/>
              <w:rPr>
                <w:rFonts w:eastAsia="Times New Roman" w:cs="Arial"/>
                <w:b/>
                <w:bCs/>
                <w:lang w:eastAsia="hu-HU"/>
              </w:rPr>
            </w:pPr>
          </w:p>
        </w:tc>
        <w:tc>
          <w:tcPr>
            <w:tcW w:w="16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E4B8B3" w14:textId="77777777" w:rsidR="00A779B2" w:rsidRDefault="00A779B2">
            <w:pPr>
              <w:spacing w:after="0" w:line="240" w:lineRule="auto"/>
              <w:rPr>
                <w:rFonts w:eastAsia="Times New Roman" w:cs="Arial"/>
                <w:b/>
                <w:bCs/>
                <w:lang w:eastAsia="hu-HU"/>
              </w:rPr>
            </w:pPr>
          </w:p>
        </w:tc>
        <w:tc>
          <w:tcPr>
            <w:tcW w:w="14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8E992B" w14:textId="77777777" w:rsidR="00A779B2" w:rsidRDefault="00A779B2">
            <w:pPr>
              <w:spacing w:after="0" w:line="240" w:lineRule="auto"/>
              <w:rPr>
                <w:rFonts w:eastAsia="Times New Roman" w:cs="Arial"/>
                <w:b/>
                <w:bCs/>
                <w:lang w:eastAsia="hu-HU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970746" w14:textId="77777777" w:rsidR="00A779B2" w:rsidRDefault="00A779B2">
            <w:pPr>
              <w:spacing w:after="0" w:line="240" w:lineRule="auto"/>
              <w:rPr>
                <w:rFonts w:eastAsia="Times New Roman" w:cs="Arial"/>
                <w:b/>
                <w:bCs/>
                <w:lang w:eastAsia="hu-HU"/>
              </w:rPr>
            </w:pPr>
          </w:p>
        </w:tc>
        <w:tc>
          <w:tcPr>
            <w:tcW w:w="3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FEDD9F" w14:textId="77777777" w:rsidR="00A779B2" w:rsidRDefault="00A779B2">
            <w:pPr>
              <w:spacing w:after="0" w:line="240" w:lineRule="auto"/>
              <w:rPr>
                <w:rFonts w:eastAsia="Times New Roman" w:cs="Arial"/>
                <w:b/>
                <w:bCs/>
                <w:lang w:eastAsia="hu-HU"/>
              </w:rPr>
            </w:pPr>
          </w:p>
        </w:tc>
        <w:tc>
          <w:tcPr>
            <w:tcW w:w="160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4890AC2" w14:textId="77777777" w:rsidR="00A779B2" w:rsidRDefault="00A779B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shd w:val="clear" w:color="auto" w:fill="FFFF00"/>
                <w:lang w:eastAsia="hu-HU"/>
              </w:rPr>
            </w:pPr>
          </w:p>
        </w:tc>
      </w:tr>
      <w:tr w:rsidR="00A779B2" w14:paraId="506026D5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51226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A0A32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Legalább 30 </w:t>
            </w:r>
            <w:proofErr w:type="spellStart"/>
            <w:r>
              <w:rPr>
                <w:rFonts w:eastAsia="Times New Roman" w:cs="Arial"/>
                <w:lang w:eastAsia="hu-HU"/>
              </w:rPr>
              <w:t>Mbps</w:t>
            </w:r>
            <w:proofErr w:type="spellEnd"/>
            <w:r>
              <w:rPr>
                <w:rFonts w:eastAsia="Times New Roman" w:cs="Arial"/>
                <w:lang w:eastAsia="hu-HU"/>
              </w:rPr>
              <w:t xml:space="preserve"> sebességű helyhez kötött internetkapcsolat</w:t>
            </w:r>
          </w:p>
        </w:tc>
        <w:tc>
          <w:tcPr>
            <w:tcW w:w="1214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FE6AF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Átalányköltség keretében van lehetőség elszámolni, mely a meghatározott egységköltségekbe már beépítésre kerültek.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61A769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6A0FF81A" w14:textId="77777777">
        <w:tblPrEx>
          <w:tblCellMar>
            <w:top w:w="0" w:type="dxa"/>
            <w:bottom w:w="0" w:type="dxa"/>
          </w:tblCellMar>
        </w:tblPrEx>
        <w:trPr>
          <w:trHeight w:val="57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BEA25B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6742E5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2143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7E09C1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0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2D4924A7" w14:textId="77777777" w:rsidR="00A779B2" w:rsidRDefault="00A779B2">
            <w:pPr>
              <w:spacing w:after="0" w:line="240" w:lineRule="auto"/>
              <w:jc w:val="center"/>
              <w:rPr>
                <w:rFonts w:eastAsia="Times New Roman" w:cs="Arial"/>
                <w:shd w:val="clear" w:color="auto" w:fill="FFFF00"/>
                <w:lang w:eastAsia="hu-HU"/>
              </w:rPr>
            </w:pPr>
          </w:p>
        </w:tc>
      </w:tr>
      <w:tr w:rsidR="00A779B2" w14:paraId="0EAB713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ADEAB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2.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115BB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Alkalmazottak több mint 50%-a </w:t>
            </w:r>
            <w:r>
              <w:rPr>
                <w:rFonts w:eastAsia="Times New Roman" w:cs="Arial"/>
                <w:lang w:eastAsia="hu-HU"/>
              </w:rPr>
              <w:t>rendelkezik internet-hozzáféréssel üzleti célból</w:t>
            </w:r>
          </w:p>
        </w:tc>
        <w:tc>
          <w:tcPr>
            <w:tcW w:w="12143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F79BE0" w14:textId="77777777" w:rsidR="00A779B2" w:rsidRDefault="00E83C75">
            <w:pPr>
              <w:spacing w:after="0" w:line="240" w:lineRule="auto"/>
              <w:jc w:val="center"/>
            </w:pPr>
            <w:r>
              <w:rPr>
                <w:rFonts w:eastAsia="Times New Roman" w:cs="Arial"/>
                <w:lang w:eastAsia="hu-HU"/>
              </w:rPr>
              <w:t>Átalányköltség keretében van lehetőség elszámolni, mely a meghatározott egységköltségekbe már beépítésre kerültek.</w:t>
            </w:r>
            <w:r>
              <w:rPr>
                <w:rFonts w:eastAsia="Times New Roman" w:cs="Arial"/>
                <w:sz w:val="16"/>
                <w:szCs w:val="16"/>
                <w:lang w:eastAsia="hu-HU"/>
              </w:rPr>
              <w:t> 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23B389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6752DE87" w14:textId="7777777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221B7F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85C7E7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2143" w:type="dxa"/>
            <w:gridSpan w:val="6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52D0EC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0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</w:tcPr>
          <w:p w14:paraId="4825A5B5" w14:textId="77777777" w:rsidR="00A779B2" w:rsidRDefault="00A779B2">
            <w:pPr>
              <w:spacing w:after="0" w:line="240" w:lineRule="auto"/>
              <w:jc w:val="center"/>
              <w:rPr>
                <w:rFonts w:eastAsia="Times New Roman" w:cs="Arial"/>
                <w:shd w:val="clear" w:color="auto" w:fill="FFFF00"/>
                <w:lang w:eastAsia="hu-HU"/>
              </w:rPr>
            </w:pPr>
          </w:p>
        </w:tc>
      </w:tr>
      <w:tr w:rsidR="00A779B2" w14:paraId="3D48D13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FCFB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3.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405DD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Távoli hozzáférés a következők valamelyikéhez: e-</w:t>
            </w:r>
            <w:r>
              <w:rPr>
                <w:rFonts w:eastAsia="Times New Roman" w:cs="Arial"/>
                <w:lang w:eastAsia="hu-HU"/>
              </w:rPr>
              <w:lastRenderedPageBreak/>
              <w:t xml:space="preserve">mail, </w:t>
            </w:r>
            <w:r>
              <w:rPr>
                <w:rFonts w:eastAsia="Times New Roman" w:cs="Arial"/>
                <w:lang w:eastAsia="hu-HU"/>
              </w:rPr>
              <w:t xml:space="preserve">dokumentumok, üzleti alkalmazás </w:t>
            </w:r>
          </w:p>
        </w:tc>
        <w:tc>
          <w:tcPr>
            <w:tcW w:w="20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5C1FE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lastRenderedPageBreak/>
              <w:t>SaaS irodai csomag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418A6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 fejlesztési célon belül MINDEN összetevő </w:t>
            </w:r>
            <w:r>
              <w:rPr>
                <w:rFonts w:eastAsia="Times New Roman" w:cs="Arial"/>
                <w:lang w:eastAsia="hu-HU"/>
              </w:rPr>
              <w:lastRenderedPageBreak/>
              <w:t>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66AFC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lastRenderedPageBreak/>
              <w:t>felhasználó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2983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469341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8C0892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31885B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3D9F0E8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8E1F3E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514A37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98FEC5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72766D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36098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18DA1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734780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8AB43E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3197F3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488D8927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5027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55B797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710A6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proofErr w:type="spellStart"/>
            <w:r>
              <w:rPr>
                <w:rFonts w:eastAsia="Times New Roman" w:cs="Arial"/>
                <w:lang w:eastAsia="hu-HU"/>
              </w:rPr>
              <w:t>Domain</w:t>
            </w:r>
            <w:proofErr w:type="spellEnd"/>
            <w:r>
              <w:rPr>
                <w:rFonts w:eastAsia="Times New Roman" w:cs="Arial"/>
                <w:lang w:eastAsia="hu-HU"/>
              </w:rPr>
              <w:t xml:space="preserve"> regisztráció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A7DBA3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2097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51901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1294BC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E0AEDD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A12177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115B9C49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D37C79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5B2FF5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4BA98A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Havidíjas IT-üzemeltetés (alapszint)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B3DD51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3E192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57FE3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0EA16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E120DE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B69414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10CF869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8747E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4.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DE494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Online (távoli) megbeszélések tartása</w:t>
            </w:r>
          </w:p>
        </w:tc>
        <w:tc>
          <w:tcPr>
            <w:tcW w:w="20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ADF2E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Videókonferencia platform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4C44B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MINDEN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F3D35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felhasználó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FF0A9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4725B8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7EC0E8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BB85E8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5E6B9A9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A2B9FA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C5599B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B421C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F40BDB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77A8AE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EBFB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5D217A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A0AED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E21C7C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8CD0132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1648A7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EE188B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0593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Bevezetési, üzemeltetési szolgáltatás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DBB98B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6A019C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CC77BE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1A8518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70D818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1EB331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EFDEA80" w14:textId="77777777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B3A87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5.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5210B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IKT-képzés biztosítása az </w:t>
            </w:r>
            <w:r>
              <w:rPr>
                <w:rFonts w:eastAsia="Times New Roman" w:cs="Arial"/>
                <w:lang w:eastAsia="hu-HU"/>
              </w:rPr>
              <w:t>alkalmazottaknak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572E6A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IKT-alapképzés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9C89B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legalább EGY összetevő teljesítése KÖTELEZŐ.</w:t>
            </w:r>
            <w:r>
              <w:rPr>
                <w:rFonts w:eastAsia="Times New Roman" w:cs="Arial"/>
                <w:lang w:eastAsia="hu-HU"/>
              </w:rPr>
              <w:br/>
            </w:r>
            <w:r>
              <w:rPr>
                <w:rFonts w:eastAsia="Times New Roman" w:cs="Arial"/>
                <w:lang w:eastAsia="hu-HU"/>
              </w:rPr>
              <w:t>A másik összetevő teljesítése VÁLASZTHATÓ.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5C69A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fő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E17A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DBEAD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B8D35C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91307B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3CEBABD9" w14:textId="77777777">
        <w:tblPrEx>
          <w:tblCellMar>
            <w:top w:w="0" w:type="dxa"/>
            <w:bottom w:w="0" w:type="dxa"/>
          </w:tblCellMar>
        </w:tblPrEx>
        <w:trPr>
          <w:trHeight w:val="675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1A083D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BB00E6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1E513E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Haladó digitális készségfejlesztés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1FA19F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88326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fő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021A2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B2B66B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0CF5B3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A8ACE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870FE4D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2C6F0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6.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AB527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IKT-szakember igénybevétele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8704DC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IKT-szakember igénybevétele</w:t>
            </w:r>
          </w:p>
        </w:tc>
        <w:tc>
          <w:tcPr>
            <w:tcW w:w="16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D221C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az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67599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óra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E4BE7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B8F15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5CE6C7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0E4B70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615588CD" w14:textId="77777777">
        <w:tblPrEx>
          <w:tblCellMar>
            <w:top w:w="0" w:type="dxa"/>
            <w:bottom w:w="0" w:type="dxa"/>
          </w:tblCellMar>
        </w:tblPrEx>
        <w:trPr>
          <w:trHeight w:val="1530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D8982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7.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5100C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Alkalmazottak tájékoztatása az IKT-biztonsággal kapcsolatos kötelezettségeikről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96D2F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IKT-biztonsági képzés</w:t>
            </w:r>
          </w:p>
        </w:tc>
        <w:tc>
          <w:tcPr>
            <w:tcW w:w="16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291CD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 fejlesztési célon belül az összetevő </w:t>
            </w:r>
            <w:r>
              <w:rPr>
                <w:rFonts w:eastAsia="Times New Roman" w:cs="Arial"/>
                <w:lang w:eastAsia="hu-HU"/>
              </w:rPr>
              <w:t>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43166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fő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C03CA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E3791A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A9E1B1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4417E5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6931797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E0DC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8.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13FF1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Legalább 3 IKT-biztonsági intézkedés alkalmazása</w:t>
            </w:r>
          </w:p>
        </w:tc>
        <w:tc>
          <w:tcPr>
            <w:tcW w:w="20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2EB14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Végpontvédelmi licenc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313F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 fejlesztési célon belül MINDEN összetevő </w:t>
            </w:r>
            <w:r>
              <w:rPr>
                <w:rFonts w:eastAsia="Times New Roman" w:cs="Arial"/>
                <w:lang w:eastAsia="hu-HU"/>
              </w:rPr>
              <w:lastRenderedPageBreak/>
              <w:t>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3175D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lastRenderedPageBreak/>
              <w:t>db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81CEA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E0F26B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C0DD58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F85715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369A935B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EF82C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536D34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9126B9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87884F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85174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DA5A0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BBAB16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9F32D9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6E9018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1A21AD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13CB18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634B09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4260A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Biztonsági mentés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82ABFA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0C705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db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E56E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98B6A9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A42398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F672E3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3D184D3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BD881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DDD48F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3049FD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935928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D0431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AB01AF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6C43C2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703141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1E8B43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5508D577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E1535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9.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61AE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IKT-biztonsági gyakorlatokat, eljárásokat rögzítő dokumentumok megléte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82C68A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IBSZ (Informatikai Biztonsági Szabályzat) kidolgozása</w:t>
            </w:r>
          </w:p>
        </w:tc>
        <w:tc>
          <w:tcPr>
            <w:tcW w:w="16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0785EF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az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A9E79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egyszeri költség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61D1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36CCA8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55FF94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3AB399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422B27B6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F20AC0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33D65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A716C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GDPR alapfelmérés és </w:t>
            </w:r>
            <w:r>
              <w:rPr>
                <w:rFonts w:eastAsia="Times New Roman" w:cs="Arial"/>
                <w:lang w:eastAsia="hu-HU"/>
              </w:rPr>
              <w:t>adatkezelési nyilvántartás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215D8F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BÁRMELYIK és BÁRMENNYI összetevő teljesítése VÁLASZTHATÓ.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0EF03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egyszeri költség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217F5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1DEF0A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681758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545419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4396BF0A" w14:textId="77777777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9F48C9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B80E6D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0E496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Incidenskezelési terv és oktatás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230481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70AE0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fő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D0B1AE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3D6570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692BAB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CF884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0BF349C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BA95E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D409B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7462C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Digitális aláírás szolgáltatás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FD8E68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4D153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felhasználó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335B8A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4B62F9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20B9E3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87DB43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3A33672A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60FBE8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ACACC1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6C27CD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3FCC72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931DB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E6AE7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C02103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BF4DC0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169A89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1AA83FCC" w14:textId="77777777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09979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10.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0953D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Saját weboldallal/honlappal való rendelkezés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E1829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Saját weboldal kialakítása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5AE85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MINDEN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91230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egyszeri költség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F8DADE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F15A01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16ACA9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EA9022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37423F0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A4279C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9075D9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05C81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Karbantartás/frissítés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D923E5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42DB5C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E64A1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B51CF7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24E396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3B9947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02888474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3A4CC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2614A1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F23B4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Webtárhely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D8137D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708B5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D3AEE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EA7F25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1CA19C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70981E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A2969B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4E098B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D0E434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CF6D0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SSL tanúsítvány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9703C8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8DFC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2CCF9F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25DECE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E148B9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AFAA69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0CC61C1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1CA719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11.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73B5E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Bármilyen közösségi média használata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15F37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Tartalomgyártás</w:t>
            </w:r>
          </w:p>
        </w:tc>
        <w:tc>
          <w:tcPr>
            <w:tcW w:w="16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2953E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az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857A1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A8EF9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FD232A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3AE6E3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B86A21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44E0053D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CF2D4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12.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9333F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Kettő vagy több típusú közösségi média használata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FFB6C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Online jelenlét és hirdetések</w:t>
            </w:r>
          </w:p>
        </w:tc>
        <w:tc>
          <w:tcPr>
            <w:tcW w:w="16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12CCCC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 fejlesztési célon belül az </w:t>
            </w:r>
            <w:r>
              <w:rPr>
                <w:rFonts w:eastAsia="Times New Roman" w:cs="Arial"/>
                <w:lang w:eastAsia="hu-HU"/>
              </w:rPr>
              <w:t>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47A14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02DB3C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A180B7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D39FF6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AC4BAD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3C0704FF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35C362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9578B7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F44F6D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Képzés</w:t>
            </w:r>
          </w:p>
        </w:tc>
        <w:tc>
          <w:tcPr>
            <w:tcW w:w="16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BDB72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 fejlesztési célon belül az összetevő </w:t>
            </w:r>
            <w:r>
              <w:rPr>
                <w:rFonts w:eastAsia="Times New Roman" w:cs="Arial"/>
                <w:lang w:eastAsia="hu-HU"/>
              </w:rPr>
              <w:lastRenderedPageBreak/>
              <w:t>teljesítése VÁLASZTHATÓ.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28E78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lastRenderedPageBreak/>
              <w:t>fő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46158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B3E74E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BD83B5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72B7EE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EDE31CF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5774D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13.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9490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Bármilyen fizetős felhőszolgáltatás használata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E32F9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Virtuális szerver (IaaS)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A5877A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 fejlesztési célon belül az összetevők </w:t>
            </w:r>
            <w:r>
              <w:rPr>
                <w:rFonts w:eastAsia="Times New Roman" w:cs="Arial"/>
                <w:lang w:eastAsia="hu-HU"/>
              </w:rPr>
              <w:t>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4B221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6E2B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140F3F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9C765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83298F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41488A78" w14:textId="77777777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9AA64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7A9026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F8E92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Adattárolás és mentés (felhő </w:t>
            </w:r>
            <w:proofErr w:type="spellStart"/>
            <w:r>
              <w:rPr>
                <w:rFonts w:eastAsia="Times New Roman" w:cs="Arial"/>
                <w:lang w:eastAsia="hu-HU"/>
              </w:rPr>
              <w:t>storage</w:t>
            </w:r>
            <w:proofErr w:type="spellEnd"/>
            <w:r>
              <w:rPr>
                <w:rFonts w:eastAsia="Times New Roman" w:cs="Arial"/>
                <w:lang w:eastAsia="hu-HU"/>
              </w:rPr>
              <w:t>)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148355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FF46BF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49D26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1951B2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5FEDCF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32F75D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E6EDD30" w14:textId="77777777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F4F5B6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8311F8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5428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Bevezetés, testre szabás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2E6941C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CC9FD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egyszeri költség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1C87E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973589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EDA994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8F6052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03D943E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286B80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B11172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73DA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MI szolgáltatás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05C1AF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az összetevő teljesítése VÁLASZTHATÓ.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E4141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felhasználó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E3951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DA776D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49106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C79E8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40522C71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6CFBFF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0C27A6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59E61F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5DDEC6F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C4288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52AFF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3534B4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33AA0B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0F3ADF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A0E76F4" w14:textId="77777777">
        <w:tblPrEx>
          <w:tblCellMar>
            <w:top w:w="0" w:type="dxa"/>
            <w:bottom w:w="0" w:type="dxa"/>
          </w:tblCellMar>
        </w:tblPrEx>
        <w:trPr>
          <w:trHeight w:val="1275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7FC41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14.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919D6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Fejlett vagy közepesen fejlett fizetős felhőszolgáltatás használata</w:t>
            </w:r>
          </w:p>
        </w:tc>
        <w:tc>
          <w:tcPr>
            <w:tcW w:w="1214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4FB74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Nem támogatott cél a Felhívás keretében nem kerül finanszírozásra.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380B18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EB3A3ED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F6435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15.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81114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Vállalati erőforrás-tervezési (ERP) megoldás használata</w:t>
            </w:r>
          </w:p>
        </w:tc>
        <w:tc>
          <w:tcPr>
            <w:tcW w:w="20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80B9FE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Style w:val="Lbjegyzet-hivatkozs"/>
                <w:rFonts w:eastAsia="Times New Roman" w:cs="Arial"/>
                <w:lang w:eastAsia="hu-HU"/>
              </w:rPr>
              <w:footnoteReference w:customMarkFollows="1" w:id="9"/>
              <w:t>ERP szoftv</w:t>
            </w:r>
            <w:r>
              <w:rPr>
                <w:rFonts w:eastAsia="Times New Roman" w:cs="Arial"/>
                <w:lang w:eastAsia="hu-HU"/>
              </w:rPr>
              <w:t xml:space="preserve">erlicenc / előfizetés (SaaS </w:t>
            </w:r>
            <w:r>
              <w:rPr>
                <w:rFonts w:eastAsia="Times New Roman" w:cs="Arial"/>
                <w:lang w:eastAsia="hu-HU"/>
              </w:rPr>
              <w:t>modell)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6C200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MINDEN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4EBA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felhasználó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A15A5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13419A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C878CD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CF31BB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72866386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4C8DD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BA933C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AF538A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24C0CE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05795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0D355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C4BECC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D870AE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676B26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06ACC8A3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A4F9E7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13CDE3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CE556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Bevezetés, testre szabás, felhasználói oktatás szolgáltatás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0403E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9D57E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egyszeri költség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2EAE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3B590B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3D7C1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09025F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047D0F7C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99CBB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16.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27FACE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Ügyfélkapcsolat-kezelési (CRM) megoldás </w:t>
            </w:r>
            <w:r>
              <w:rPr>
                <w:rFonts w:eastAsia="Times New Roman" w:cs="Arial"/>
                <w:lang w:eastAsia="hu-HU"/>
              </w:rPr>
              <w:t>használata</w:t>
            </w:r>
          </w:p>
        </w:tc>
        <w:tc>
          <w:tcPr>
            <w:tcW w:w="203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CD587A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CRM szoftverlicenc / előfizetés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C7F72C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 fejlesztési célon belül </w:t>
            </w:r>
            <w:r>
              <w:rPr>
                <w:rFonts w:eastAsia="Times New Roman" w:cs="Arial"/>
                <w:lang w:eastAsia="hu-HU"/>
              </w:rPr>
              <w:lastRenderedPageBreak/>
              <w:t>MINDEN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62135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lastRenderedPageBreak/>
              <w:t>felhasználó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C605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584843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D912B2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AF2722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41EC3142" w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C7AA24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D6F35B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42C074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DDE62D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D4237D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6255C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8114A6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C01F30D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63640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964E3D3" w14:textId="77777777">
        <w:tblPrEx>
          <w:tblCellMar>
            <w:top w:w="0" w:type="dxa"/>
            <w:bottom w:w="0" w:type="dxa"/>
          </w:tblCellMar>
        </w:tblPrEx>
        <w:trPr>
          <w:trHeight w:val="51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A7C22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E8DEF3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BDC56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Bevezetés és testre szabás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4AD1F1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64ED0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egyszeri költség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E5332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E744D1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7D8DF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57BFC7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5B469F4C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84E7C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17.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BC73C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Adatanalitika végzése külső vagy belső </w:t>
            </w:r>
            <w:r>
              <w:rPr>
                <w:rFonts w:eastAsia="Times New Roman" w:cs="Arial"/>
                <w:lang w:eastAsia="hu-HU"/>
              </w:rPr>
              <w:t>erőforrással</w:t>
            </w:r>
          </w:p>
        </w:tc>
        <w:tc>
          <w:tcPr>
            <w:tcW w:w="1214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B20211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Nem támogatott cél a Felhívás keretében nem kerül finanszírozásra.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061453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02E1306A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5A1D1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18.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A1C0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Mesterséges intelligencia (MI) technológia üzleti célú használata</w:t>
            </w:r>
          </w:p>
        </w:tc>
        <w:tc>
          <w:tcPr>
            <w:tcW w:w="1214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B2D06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Nem támogatott cél a Felhívás keretében nem kerül finanszírozásra.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F1C362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3F06AF19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0B13A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19.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7FC8EB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Ipari vagy </w:t>
            </w:r>
            <w:r>
              <w:rPr>
                <w:rFonts w:eastAsia="Times New Roman" w:cs="Arial"/>
                <w:lang w:eastAsia="hu-HU"/>
              </w:rPr>
              <w:t>szolgáltató robot használata</w:t>
            </w:r>
          </w:p>
        </w:tc>
        <w:tc>
          <w:tcPr>
            <w:tcW w:w="1214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FAAAD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Nem támogatott cél a Felhívás keretében nem kerül finanszírozásra.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78B6B8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EF8B8EB" w14:textId="77777777">
        <w:tblPrEx>
          <w:tblCellMar>
            <w:top w:w="0" w:type="dxa"/>
            <w:bottom w:w="0" w:type="dxa"/>
          </w:tblCellMar>
        </w:tblPrEx>
        <w:trPr>
          <w:trHeight w:val="765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782E77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20.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9B8A0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proofErr w:type="spellStart"/>
            <w:r>
              <w:rPr>
                <w:rFonts w:eastAsia="Times New Roman" w:cs="Arial"/>
                <w:lang w:eastAsia="hu-HU"/>
              </w:rPr>
              <w:t>IoT</w:t>
            </w:r>
            <w:proofErr w:type="spellEnd"/>
            <w:r>
              <w:rPr>
                <w:rFonts w:eastAsia="Times New Roman" w:cs="Arial"/>
                <w:lang w:eastAsia="hu-HU"/>
              </w:rPr>
              <w:t>-eszközök/rendszerek használata</w:t>
            </w:r>
          </w:p>
        </w:tc>
        <w:tc>
          <w:tcPr>
            <w:tcW w:w="1214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0A557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Nem támogatott cél a Felhívás keretében nem kerül finanszírozásra.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7D1E1A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19B4C898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DAD150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21.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9C978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Automatizált feldolgozásra alkalmas </w:t>
            </w:r>
            <w:r>
              <w:rPr>
                <w:rFonts w:eastAsia="Times New Roman" w:cs="Arial"/>
                <w:lang w:eastAsia="hu-HU"/>
              </w:rPr>
              <w:t>e-számlák küldése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6E932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Online számlázó szoftver előfizetés</w:t>
            </w:r>
          </w:p>
        </w:tc>
        <w:tc>
          <w:tcPr>
            <w:tcW w:w="164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1008F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az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350F12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A9024D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E23D53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75E3E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C70FC5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26D91EF8" w14:textId="77777777">
        <w:tblPrEx>
          <w:tblCellMar>
            <w:top w:w="0" w:type="dxa"/>
            <w:bottom w:w="0" w:type="dxa"/>
          </w:tblCellMar>
        </w:tblPrEx>
        <w:trPr>
          <w:trHeight w:val="450"/>
        </w:trPr>
        <w:tc>
          <w:tcPr>
            <w:tcW w:w="5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8030C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22.</w:t>
            </w:r>
          </w:p>
        </w:tc>
        <w:tc>
          <w:tcPr>
            <w:tcW w:w="205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DC4006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Webes értékesítés (forgalom több mint 1%-a; webes értékesítés több mint 10%-a egyéni ügyfeleknek történő </w:t>
            </w:r>
            <w:r>
              <w:rPr>
                <w:rFonts w:eastAsia="Times New Roman" w:cs="Arial"/>
                <w:lang w:eastAsia="hu-HU"/>
              </w:rPr>
              <w:t xml:space="preserve">értékesítésből származik) </w:t>
            </w: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90F81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Bérelhető webshop rendszer</w:t>
            </w:r>
          </w:p>
        </w:tc>
        <w:tc>
          <w:tcPr>
            <w:tcW w:w="164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89DF3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A fejlesztési célon belül MINDEN összetevő teljesítése KÖTELEZŐ.</w:t>
            </w: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446964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8BEE35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3E28AC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AAF18D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501885E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3ED65FEA" w14:textId="77777777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5D8FF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5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E2A4BA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20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D6313C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proofErr w:type="spellStart"/>
            <w:r>
              <w:rPr>
                <w:rFonts w:eastAsia="Times New Roman" w:cs="Arial"/>
                <w:lang w:eastAsia="hu-HU"/>
              </w:rPr>
              <w:t>Domain</w:t>
            </w:r>
            <w:proofErr w:type="spellEnd"/>
            <w:r>
              <w:rPr>
                <w:rFonts w:eastAsia="Times New Roman" w:cs="Arial"/>
                <w:lang w:eastAsia="hu-HU"/>
              </w:rPr>
              <w:t xml:space="preserve"> és tárhely</w:t>
            </w:r>
          </w:p>
        </w:tc>
        <w:tc>
          <w:tcPr>
            <w:tcW w:w="16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2BB771" w14:textId="77777777" w:rsidR="00A779B2" w:rsidRDefault="00A779B2">
            <w:pPr>
              <w:spacing w:after="0" w:line="240" w:lineRule="auto"/>
              <w:rPr>
                <w:rFonts w:eastAsia="Times New Roman" w:cs="Arial"/>
                <w:lang w:eastAsia="hu-HU"/>
              </w:rPr>
            </w:pPr>
          </w:p>
        </w:tc>
        <w:tc>
          <w:tcPr>
            <w:tcW w:w="16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295293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hó</w:t>
            </w:r>
          </w:p>
        </w:tc>
        <w:tc>
          <w:tcPr>
            <w:tcW w:w="14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1BA28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 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5F4175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338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5F16CD" w14:textId="77777777" w:rsidR="00A779B2" w:rsidRDefault="00E83C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</w:pPr>
            <w:r>
              <w:rPr>
                <w:rFonts w:ascii="Aptos Narrow" w:eastAsia="Times New Roman" w:hAnsi="Aptos Narrow" w:cs="Times New Roman"/>
                <w:sz w:val="22"/>
                <w:szCs w:val="22"/>
                <w:lang w:eastAsia="hu-HU"/>
              </w:rPr>
              <w:t> 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A6A8C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hd w:val="clear" w:color="auto" w:fill="FFFF00"/>
                <w:lang w:eastAsia="hu-HU"/>
              </w:rPr>
            </w:pPr>
          </w:p>
        </w:tc>
      </w:tr>
      <w:tr w:rsidR="00A779B2" w14:paraId="1B41D25D" w14:textId="77777777">
        <w:tblPrEx>
          <w:tblCellMar>
            <w:top w:w="0" w:type="dxa"/>
            <w:bottom w:w="0" w:type="dxa"/>
          </w:tblCellMar>
        </w:tblPrEx>
        <w:trPr>
          <w:trHeight w:val="1020"/>
        </w:trPr>
        <w:tc>
          <w:tcPr>
            <w:tcW w:w="5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A72CB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lastRenderedPageBreak/>
              <w:t>23.</w:t>
            </w:r>
          </w:p>
        </w:tc>
        <w:tc>
          <w:tcPr>
            <w:tcW w:w="2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2A6F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>Elektronikus értékesítés (forgalom legalább 1%-a)</w:t>
            </w:r>
          </w:p>
        </w:tc>
        <w:tc>
          <w:tcPr>
            <w:tcW w:w="12143" w:type="dxa"/>
            <w:gridSpan w:val="6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4C4E09" w14:textId="77777777" w:rsidR="00A779B2" w:rsidRDefault="00E83C75">
            <w:pPr>
              <w:spacing w:after="0" w:line="240" w:lineRule="auto"/>
              <w:jc w:val="center"/>
              <w:rPr>
                <w:rFonts w:eastAsia="Times New Roman" w:cs="Arial"/>
                <w:lang w:eastAsia="hu-HU"/>
              </w:rPr>
            </w:pPr>
            <w:r>
              <w:rPr>
                <w:rFonts w:eastAsia="Times New Roman" w:cs="Arial"/>
                <w:lang w:eastAsia="hu-HU"/>
              </w:rPr>
              <w:t xml:space="preserve">Nem támogatott cél a Felhívás </w:t>
            </w:r>
            <w:r>
              <w:rPr>
                <w:rFonts w:eastAsia="Times New Roman" w:cs="Arial"/>
                <w:lang w:eastAsia="hu-HU"/>
              </w:rPr>
              <w:t>keretében nem kerül finanszírozásra.</w:t>
            </w:r>
          </w:p>
        </w:tc>
        <w:tc>
          <w:tcPr>
            <w:tcW w:w="160" w:type="dxa"/>
            <w:shd w:val="clear" w:color="auto" w:fill="auto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5A9638" w14:textId="77777777" w:rsidR="00A779B2" w:rsidRDefault="00A779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lang w:eastAsia="hu-HU"/>
              </w:rPr>
            </w:pPr>
          </w:p>
        </w:tc>
      </w:tr>
    </w:tbl>
    <w:p w14:paraId="47300277" w14:textId="77777777" w:rsidR="00A779B2" w:rsidRDefault="00A779B2"/>
    <w:p w14:paraId="17DB706A" w14:textId="77777777" w:rsidR="00A779B2" w:rsidRDefault="00E83C75">
      <w:pPr>
        <w:spacing w:before="240" w:after="0"/>
        <w:jc w:val="both"/>
      </w:pPr>
      <w:r>
        <w:t xml:space="preserve">Megjegyzés: </w:t>
      </w:r>
    </w:p>
    <w:p w14:paraId="58745C89" w14:textId="77777777" w:rsidR="00A779B2" w:rsidRDefault="00E83C75">
      <w:pPr>
        <w:spacing w:before="240" w:after="0"/>
        <w:jc w:val="both"/>
      </w:pPr>
      <w:r>
        <w:rPr>
          <w:rFonts w:cs="Aria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Arial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030EDF4C" w14:textId="77777777" w:rsidR="00A779B2" w:rsidRDefault="00E83C75">
      <w:pPr>
        <w:spacing w:before="240" w:after="0"/>
        <w:jc w:val="both"/>
        <w:rPr>
          <w:rFonts w:cs="Arial"/>
        </w:rPr>
      </w:pPr>
      <w:r>
        <w:rPr>
          <w:rFonts w:cs="Arial"/>
        </w:rPr>
        <w:t>Igazolom, hogy a táblázatban szereplő adatok valósak és teljeskörűek. Az egyes összetevőknél megadott teljesült mennyiségek a projekt tényleges fizikai megkezdése és a projekt fizikai befejezése közötti időszakban valósultak meg.</w:t>
      </w:r>
    </w:p>
    <w:p w14:paraId="6C990CD2" w14:textId="77777777" w:rsidR="00A779B2" w:rsidRDefault="00A779B2">
      <w:pPr>
        <w:rPr>
          <w:rFonts w:cs="Arial"/>
        </w:rPr>
      </w:pPr>
    </w:p>
    <w:p w14:paraId="468DC68F" w14:textId="77777777" w:rsidR="00A779B2" w:rsidRDefault="00E83C75">
      <w:pPr>
        <w:jc w:val="both"/>
      </w:pPr>
      <w:r>
        <w:t xml:space="preserve">Igazolom, hogy a projekt keretében megvalósított fejlesztési célok összetevői amennyiben a beszerzés időpontjában a </w:t>
      </w:r>
      <w:hyperlink r:id="rId19" w:history="1">
        <w:r>
          <w:rPr>
            <w:rStyle w:val="Hiperhivatkozs"/>
          </w:rPr>
          <w:t>https://vallalkozzdigitalisa</w:t>
        </w:r>
        <w:r>
          <w:rPr>
            <w:rStyle w:val="Hiperhivatkozs"/>
          </w:rPr>
          <w:t>n</w:t>
        </w:r>
        <w:r>
          <w:rPr>
            <w:rStyle w:val="Hiperhivatkozs"/>
          </w:rPr>
          <w:t>.mkik.hu/palyazati_arajanlatok.html</w:t>
        </w:r>
      </w:hyperlink>
      <w:r>
        <w:t xml:space="preserve"> weblapon elérhető akkreditált IKT szállítói és minősített termékkatalógusból elérhetőek voltak, azok beszerzése ezen listáról valósult meg.</w:t>
      </w:r>
    </w:p>
    <w:p w14:paraId="48072681" w14:textId="77777777" w:rsidR="00A779B2" w:rsidRDefault="00A779B2">
      <w:pPr>
        <w:jc w:val="both"/>
        <w:rPr>
          <w:rFonts w:cs="Arial"/>
        </w:rPr>
      </w:pPr>
    </w:p>
    <w:p w14:paraId="555CF270" w14:textId="77777777" w:rsidR="00A779B2" w:rsidRDefault="00E83C75">
      <w:pPr>
        <w:spacing w:before="240" w:after="0"/>
        <w:ind w:left="-142" w:firstLine="142"/>
        <w:jc w:val="both"/>
        <w:rPr>
          <w:rFonts w:cs="Arial"/>
        </w:rPr>
      </w:pPr>
      <w:r>
        <w:rPr>
          <w:rFonts w:cs="Arial"/>
        </w:rPr>
        <w:t>Kelt: ……………………………….</w:t>
      </w:r>
    </w:p>
    <w:p w14:paraId="69CD88C7" w14:textId="77777777" w:rsidR="00A779B2" w:rsidRDefault="00E83C75">
      <w:pPr>
        <w:tabs>
          <w:tab w:val="left" w:pos="426"/>
          <w:tab w:val="left" w:leader="dot" w:pos="3686"/>
        </w:tabs>
        <w:spacing w:after="0"/>
        <w:jc w:val="both"/>
        <w:rPr>
          <w:rFonts w:cs="Arial"/>
        </w:rPr>
      </w:pPr>
      <w:r>
        <w:rPr>
          <w:rFonts w:cs="Arial"/>
        </w:rPr>
        <w:tab/>
      </w:r>
    </w:p>
    <w:p w14:paraId="0D052F2F" w14:textId="77777777" w:rsidR="00A779B2" w:rsidRDefault="00E83C75">
      <w:pPr>
        <w:tabs>
          <w:tab w:val="left" w:pos="5529"/>
          <w:tab w:val="left" w:leader="dot" w:pos="9781"/>
        </w:tabs>
        <w:spacing w:after="0"/>
        <w:jc w:val="both"/>
        <w:rPr>
          <w:rFonts w:cs="Arial"/>
        </w:rPr>
      </w:pPr>
      <w:r>
        <w:rPr>
          <w:rFonts w:cs="Arial"/>
        </w:rPr>
        <w:t xml:space="preserve">                                                             </w:t>
      </w:r>
      <w:r>
        <w:rPr>
          <w:rFonts w:cs="Arial"/>
        </w:rPr>
        <w:tab/>
        <w:t xml:space="preserve">                  ....................................................................................</w:t>
      </w:r>
    </w:p>
    <w:p w14:paraId="1AEFDF57" w14:textId="77777777" w:rsidR="00A779B2" w:rsidRDefault="00E83C75">
      <w:pPr>
        <w:spacing w:after="160" w:line="256" w:lineRule="auto"/>
        <w:ind w:left="3540"/>
        <w:rPr>
          <w:rFonts w:cs="Arial"/>
        </w:rPr>
      </w:pPr>
      <w:r>
        <w:rPr>
          <w:rFonts w:cs="Arial"/>
        </w:rPr>
        <w:t xml:space="preserve">  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 </w:t>
      </w:r>
      <w:r>
        <w:rPr>
          <w:rFonts w:cs="Arial"/>
        </w:rPr>
        <w:tab/>
      </w:r>
      <w:r>
        <w:rPr>
          <w:rFonts w:cs="Arial"/>
        </w:rPr>
        <w:tab/>
        <w:t>Jelentést készítő neve, aláírása</w:t>
      </w:r>
    </w:p>
    <w:p w14:paraId="7F57C818" w14:textId="77777777" w:rsidR="00A779B2" w:rsidRDefault="00A779B2"/>
    <w:sectPr w:rsidR="00A779B2">
      <w:headerReference w:type="default" r:id="rId20"/>
      <w:footerReference w:type="default" r:id="rId21"/>
      <w:headerReference w:type="first" r:id="rId22"/>
      <w:footerReference w:type="first" r:id="rId23"/>
      <w:pgSz w:w="16838" w:h="11906" w:orient="landscape"/>
      <w:pgMar w:top="1418" w:right="851" w:bottom="1418" w:left="1134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C0231" w14:textId="77777777" w:rsidR="00E83C75" w:rsidRDefault="00E83C75">
      <w:pPr>
        <w:spacing w:after="0" w:line="240" w:lineRule="auto"/>
      </w:pPr>
      <w:r>
        <w:separator/>
      </w:r>
    </w:p>
  </w:endnote>
  <w:endnote w:type="continuationSeparator" w:id="0">
    <w:p w14:paraId="0A821628" w14:textId="77777777" w:rsidR="00E83C75" w:rsidRDefault="00E83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D58E9" w14:textId="77777777" w:rsidR="00E83C75" w:rsidRDefault="00E83C75">
    <w:pPr>
      <w:pStyle w:val="llb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95803" w14:textId="77777777" w:rsidR="00E83C75" w:rsidRDefault="00E83C75">
    <w:pPr>
      <w:pStyle w:val="llb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28F26B38" w14:textId="77777777" w:rsidR="00E83C75" w:rsidRDefault="00E83C75">
    <w:pPr>
      <w:pStyle w:val="llb"/>
      <w:tabs>
        <w:tab w:val="clear" w:pos="4536"/>
        <w:tab w:val="clear" w:pos="9072"/>
        <w:tab w:val="center" w:pos="4962"/>
        <w:tab w:val="right" w:pos="10632"/>
      </w:tabs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69CB5" w14:textId="77777777" w:rsidR="00E83C75" w:rsidRDefault="00E83C75">
    <w:pPr>
      <w:pStyle w:val="llb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8075" w14:textId="77777777" w:rsidR="00E83C75" w:rsidRDefault="00E83C75">
    <w:pPr>
      <w:pStyle w:val="llb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66B1BFB9" w14:textId="77777777" w:rsidR="00E83C75" w:rsidRDefault="00E83C75">
    <w:pPr>
      <w:pStyle w:val="llb"/>
      <w:tabs>
        <w:tab w:val="clear" w:pos="4536"/>
        <w:tab w:val="clear" w:pos="9072"/>
        <w:tab w:val="center" w:pos="4962"/>
        <w:tab w:val="right" w:pos="10632"/>
      </w:tabs>
      <w:rPr>
        <w:sz w:val="16"/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AD411" w14:textId="77777777" w:rsidR="00E83C75" w:rsidRDefault="00E83C75">
    <w:pPr>
      <w:pStyle w:val="llb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5A72B" w14:textId="77777777" w:rsidR="00E83C75" w:rsidRDefault="00E83C75">
    <w:pPr>
      <w:pStyle w:val="llb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E7B1614" w14:textId="77777777" w:rsidR="00E83C75" w:rsidRDefault="00E83C75">
    <w:pPr>
      <w:pStyle w:val="llb"/>
      <w:tabs>
        <w:tab w:val="clear" w:pos="4536"/>
        <w:tab w:val="clear" w:pos="9072"/>
        <w:tab w:val="center" w:pos="4962"/>
        <w:tab w:val="right" w:pos="10632"/>
      </w:tabs>
      <w:rPr>
        <w:sz w:val="16"/>
        <w:szCs w:val="16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054F4" w14:textId="77777777" w:rsidR="00E83C75" w:rsidRDefault="00E83C75">
    <w:pPr>
      <w:pStyle w:val="llb"/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470B8" w14:textId="77777777" w:rsidR="00E83C75" w:rsidRDefault="00E83C75">
    <w:pPr>
      <w:pStyle w:val="llb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7A054165" w14:textId="77777777" w:rsidR="00E83C75" w:rsidRDefault="00E83C75">
    <w:pPr>
      <w:pStyle w:val="llb"/>
      <w:tabs>
        <w:tab w:val="clear" w:pos="4536"/>
        <w:tab w:val="clear" w:pos="9072"/>
        <w:tab w:val="center" w:pos="4962"/>
        <w:tab w:val="right" w:pos="10632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320BC" w14:textId="77777777" w:rsidR="00E83C75" w:rsidRDefault="00E83C75">
      <w:pPr>
        <w:spacing w:after="0" w:line="240" w:lineRule="auto"/>
      </w:pPr>
      <w:r>
        <w:separator/>
      </w:r>
    </w:p>
  </w:footnote>
  <w:footnote w:type="continuationSeparator" w:id="0">
    <w:p w14:paraId="1DE10138" w14:textId="77777777" w:rsidR="00E83C75" w:rsidRDefault="00E83C75">
      <w:pPr>
        <w:spacing w:after="0" w:line="240" w:lineRule="auto"/>
      </w:pPr>
      <w:r>
        <w:continuationSeparator/>
      </w:r>
    </w:p>
  </w:footnote>
  <w:footnote w:id="1">
    <w:p w14:paraId="68635096" w14:textId="77777777" w:rsidR="00A779B2" w:rsidRDefault="00E83C75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>
        <w:rPr>
          <w:sz w:val="16"/>
          <w:szCs w:val="16"/>
        </w:rPr>
        <w:t>Magas digitális intenzitási szint vállalása esetén a feladatot kizárólag a DKF Kft. látja el.</w:t>
      </w:r>
    </w:p>
  </w:footnote>
  <w:footnote w:id="2">
    <w:p w14:paraId="45176BD3" w14:textId="77777777" w:rsidR="00A779B2" w:rsidRDefault="00E83C75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>
        <w:rPr>
          <w:rFonts w:cs="Arial"/>
          <w:kern w:val="3"/>
          <w:sz w:val="16"/>
        </w:rPr>
        <w:t xml:space="preserve">A </w:t>
      </w:r>
      <w:r>
        <w:rPr>
          <w:rFonts w:cs="Arial"/>
          <w:kern w:val="3"/>
          <w:sz w:val="16"/>
        </w:rPr>
        <w:t>Jelentést kiállító szereplő által hitelesített adat</w:t>
      </w:r>
    </w:p>
  </w:footnote>
  <w:footnote w:id="3">
    <w:p w14:paraId="2E90559F" w14:textId="77777777" w:rsidR="00A779B2" w:rsidRDefault="00E83C75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</w:t>
      </w:r>
      <w:r>
        <w:rPr>
          <w:rFonts w:cs="Arial"/>
          <w:kern w:val="3"/>
          <w:sz w:val="16"/>
        </w:rPr>
        <w:t>A táblázatban kérjük feltüntetni a kimeneti adatokat alátámasztó dokumentumok megnevezéseit és amennyiben nem elegendő a hely a táblázat alatt lehetséges az alátámasztó dokumentumok felsorolásának folytatása</w:t>
      </w:r>
    </w:p>
  </w:footnote>
  <w:footnote w:id="4">
    <w:p w14:paraId="723171AD" w14:textId="77777777" w:rsidR="00A779B2" w:rsidRDefault="00E83C75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</w:t>
      </w:r>
      <w:r>
        <w:rPr>
          <w:rFonts w:cs="Arial"/>
          <w:kern w:val="3"/>
          <w:sz w:val="16"/>
        </w:rPr>
        <w:t xml:space="preserve">A kedvezményezett által cégszerűen hitelesített igazoláson szereplő pontszám </w:t>
      </w:r>
      <w:r>
        <w:rPr>
          <w:rFonts w:cs="Arial"/>
          <w:i/>
          <w:iCs/>
          <w:kern w:val="3"/>
          <w:sz w:val="16"/>
        </w:rPr>
        <w:t>(„Igazolás a vállalati digitális intenzitási szint pontszámról és szintről”</w:t>
      </w:r>
      <w:r>
        <w:rPr>
          <w:rFonts w:cs="Arial"/>
          <w:kern w:val="3"/>
          <w:sz w:val="16"/>
        </w:rPr>
        <w:t xml:space="preserve"> című </w:t>
      </w:r>
      <w:r>
        <w:rPr>
          <w:rFonts w:cs="Arial"/>
          <w:kern w:val="3"/>
          <w:sz w:val="16"/>
        </w:rPr>
        <w:t>dokumentum)</w:t>
      </w:r>
    </w:p>
  </w:footnote>
  <w:footnote w:id="5">
    <w:p w14:paraId="6DE2ED89" w14:textId="77777777" w:rsidR="00A779B2" w:rsidRDefault="00E83C75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>
        <w:rPr>
          <w:rFonts w:cs="Arial"/>
          <w:kern w:val="3"/>
          <w:sz w:val="16"/>
        </w:rPr>
        <w:t>A Jelentést kiállító szereplő által hitelesített adat</w:t>
      </w:r>
    </w:p>
  </w:footnote>
  <w:footnote w:id="6">
    <w:p w14:paraId="35BF8BFE" w14:textId="77777777" w:rsidR="00A779B2" w:rsidRDefault="00E83C75">
      <w:pPr>
        <w:pStyle w:val="Lbjegyzetszveg"/>
        <w:jc w:val="both"/>
      </w:pPr>
      <w:r>
        <w:rPr>
          <w:rStyle w:val="Lbjegyzet-hivatkozs"/>
        </w:rPr>
        <w:footnoteRef/>
      </w:r>
      <w:r>
        <w:t xml:space="preserve"> </w:t>
      </w:r>
      <w:r>
        <w:rPr>
          <w:rFonts w:cs="Arial"/>
          <w:kern w:val="3"/>
          <w:sz w:val="16"/>
        </w:rPr>
        <w:t>A táblázatban kérjük feltüntetni a kimeneti adatokat alátámasztó dokumentumok megnevezéseit és amennyiben nem elegendő a hely a táblázat alatt lehetséges az alátámasztó dokumentumok felsorolásának folytatása</w:t>
      </w:r>
    </w:p>
  </w:footnote>
  <w:footnote w:id="7">
    <w:p w14:paraId="106A666B" w14:textId="77777777" w:rsidR="00A779B2" w:rsidRDefault="00E83C75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>
        <w:rPr>
          <w:rFonts w:cs="Arial"/>
          <w:kern w:val="3"/>
          <w:sz w:val="16"/>
        </w:rPr>
        <w:t xml:space="preserve">A kedvezményezett által cégszerűen hitelesített </w:t>
      </w:r>
      <w:r>
        <w:rPr>
          <w:rFonts w:cs="Arial"/>
          <w:kern w:val="3"/>
          <w:sz w:val="16"/>
        </w:rPr>
        <w:t xml:space="preserve">igazoláson szereplő pontszám </w:t>
      </w:r>
      <w:r>
        <w:rPr>
          <w:rFonts w:cs="Arial"/>
          <w:i/>
          <w:iCs/>
          <w:kern w:val="3"/>
          <w:sz w:val="16"/>
        </w:rPr>
        <w:t xml:space="preserve">(„Igazolás a vállalati Közösségi mutató alapján meghatározott digitális intenzitási pontszámról és szintről” </w:t>
      </w:r>
      <w:r>
        <w:rPr>
          <w:rFonts w:cs="Arial"/>
          <w:kern w:val="3"/>
          <w:sz w:val="16"/>
        </w:rPr>
        <w:t>című dokumentum)</w:t>
      </w:r>
    </w:p>
  </w:footnote>
  <w:footnote w:id="8">
    <w:p w14:paraId="5CE7D3DC" w14:textId="77777777" w:rsidR="00A779B2" w:rsidRDefault="00E83C75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>
        <w:rPr>
          <w:rFonts w:cs="Arial"/>
          <w:kern w:val="3"/>
          <w:sz w:val="16"/>
        </w:rPr>
        <w:t>A Jelentést kiállító szereplő által hitelesített adat</w:t>
      </w:r>
    </w:p>
  </w:footnote>
  <w:footnote w:id="9">
    <w:p w14:paraId="44B79994" w14:textId="77777777" w:rsidR="00E83C75" w:rsidRDefault="00E83C75">
      <w:r>
        <w:rPr>
          <w:rStyle w:val="Lbjegyzet-hivatkozs"/>
        </w:rPr>
        <w:t xml:space="preserve">ERP </w:t>
      </w:r>
      <w:proofErr w:type="spellStart"/>
      <w:r>
        <w:rPr>
          <w:rStyle w:val="Lbjegyzet-hivatkozs"/>
        </w:rPr>
        <w:t>szoftv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2FBC6" w14:textId="77777777" w:rsidR="00E83C75" w:rsidRDefault="00E83C7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06B45" w14:textId="77777777" w:rsidR="00E83C75" w:rsidRDefault="00E83C75">
    <w:pPr>
      <w:pStyle w:val="lfej"/>
      <w:tabs>
        <w:tab w:val="clear" w:pos="4536"/>
        <w:tab w:val="clear" w:pos="9072"/>
        <w:tab w:val="left" w:pos="4080"/>
      </w:tabs>
    </w:pPr>
    <w:r>
      <w:rPr>
        <w:noProof/>
        <w:lang w:eastAsia="hu-HU"/>
      </w:rPr>
      <w:drawing>
        <wp:anchor distT="0" distB="0" distL="114300" distR="114300" simplePos="0" relativeHeight="251659264" behindDoc="1" locked="0" layoutInCell="1" allowOverlap="1" wp14:anchorId="4D475022" wp14:editId="43DA1778">
          <wp:simplePos x="0" y="0"/>
          <wp:positionH relativeFrom="page">
            <wp:posOffset>47621</wp:posOffset>
          </wp:positionH>
          <wp:positionV relativeFrom="paragraph">
            <wp:posOffset>-251249</wp:posOffset>
          </wp:positionV>
          <wp:extent cx="3400425" cy="1038228"/>
          <wp:effectExtent l="0" t="0" r="9525" b="9522"/>
          <wp:wrapNone/>
          <wp:docPr id="1504317334" name="Kép 1" descr="\\gvvrcommon09\gvvrcommon09\LUN12\ME_PAT\01_2013_MAPPASTRUKTÚRA\00_Projektek 2020\01_Szervezés\Lounge\2021.07.16 SZTP logó és sablonok módosítás\Módosított anyag\végleges\Logó V2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0425" cy="103822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57F9D" w14:textId="77777777" w:rsidR="00E83C75" w:rsidRDefault="00E83C7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D8A2" w14:textId="77777777" w:rsidR="00E83C75" w:rsidRDefault="00E83C75">
    <w:pPr>
      <w:pStyle w:val="lfej"/>
      <w:tabs>
        <w:tab w:val="clear" w:pos="4536"/>
        <w:tab w:val="clear" w:pos="9072"/>
        <w:tab w:val="left" w:pos="4080"/>
      </w:tabs>
    </w:pPr>
    <w:r>
      <w:rPr>
        <w:noProof/>
        <w:lang w:eastAsia="hu-HU"/>
      </w:rPr>
      <w:drawing>
        <wp:anchor distT="0" distB="0" distL="114300" distR="114300" simplePos="0" relativeHeight="251661312" behindDoc="1" locked="0" layoutInCell="1" allowOverlap="1" wp14:anchorId="20C33EBF" wp14:editId="7D4AEB4B">
          <wp:simplePos x="0" y="0"/>
          <wp:positionH relativeFrom="page">
            <wp:posOffset>47621</wp:posOffset>
          </wp:positionH>
          <wp:positionV relativeFrom="paragraph">
            <wp:posOffset>-251249</wp:posOffset>
          </wp:positionV>
          <wp:extent cx="3400425" cy="1038228"/>
          <wp:effectExtent l="0" t="0" r="9525" b="9522"/>
          <wp:wrapNone/>
          <wp:docPr id="1833164020" name="Kép 880829582" descr="\\gvvrcommon09\gvvrcommon09\LUN12\ME_PAT\01_2013_MAPPASTRUKTÚRA\00_Projektek 2020\01_Szervezés\Lounge\2021.07.16 SZTP logó és sablonok módosítás\Módosított anyag\végleges\Logó V2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0425" cy="103822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F227B" w14:textId="77777777" w:rsidR="00E83C75" w:rsidRDefault="00E83C7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EDB7B" w14:textId="77777777" w:rsidR="00E83C75" w:rsidRDefault="00E83C75">
    <w:pPr>
      <w:pStyle w:val="lfej"/>
      <w:tabs>
        <w:tab w:val="clear" w:pos="4536"/>
        <w:tab w:val="clear" w:pos="9072"/>
        <w:tab w:val="left" w:pos="4080"/>
      </w:tabs>
    </w:pPr>
    <w:r>
      <w:rPr>
        <w:noProof/>
        <w:lang w:eastAsia="hu-HU"/>
      </w:rPr>
      <w:drawing>
        <wp:anchor distT="0" distB="0" distL="114300" distR="114300" simplePos="0" relativeHeight="251663360" behindDoc="1" locked="0" layoutInCell="1" allowOverlap="1" wp14:anchorId="3E318825" wp14:editId="0D40BC80">
          <wp:simplePos x="0" y="0"/>
          <wp:positionH relativeFrom="page">
            <wp:posOffset>47621</wp:posOffset>
          </wp:positionH>
          <wp:positionV relativeFrom="paragraph">
            <wp:posOffset>-251249</wp:posOffset>
          </wp:positionV>
          <wp:extent cx="3400425" cy="1038228"/>
          <wp:effectExtent l="0" t="0" r="9525" b="9522"/>
          <wp:wrapNone/>
          <wp:docPr id="798303929" name="Kép 880829582" descr="\\gvvrcommon09\gvvrcommon09\LUN12\ME_PAT\01_2013_MAPPASTRUKTÚRA\00_Projektek 2020\01_Szervezés\Lounge\2021.07.16 SZTP logó és sablonok módosítás\Módosított anyag\végleges\Logó V2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0425" cy="103822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49B41" w14:textId="77777777" w:rsidR="00E83C75" w:rsidRDefault="00E83C75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BD98" w14:textId="77777777" w:rsidR="00E83C75" w:rsidRDefault="00E83C75">
    <w:pPr>
      <w:pStyle w:val="lfej"/>
      <w:tabs>
        <w:tab w:val="clear" w:pos="4536"/>
        <w:tab w:val="clear" w:pos="9072"/>
        <w:tab w:val="left" w:pos="4080"/>
      </w:tabs>
    </w:pPr>
    <w:r>
      <w:rPr>
        <w:noProof/>
        <w:lang w:eastAsia="hu-HU"/>
      </w:rPr>
      <w:drawing>
        <wp:anchor distT="0" distB="0" distL="114300" distR="114300" simplePos="0" relativeHeight="251665408" behindDoc="1" locked="0" layoutInCell="1" allowOverlap="1" wp14:anchorId="078C31CD" wp14:editId="285F3AE6">
          <wp:simplePos x="0" y="0"/>
          <wp:positionH relativeFrom="page">
            <wp:posOffset>47621</wp:posOffset>
          </wp:positionH>
          <wp:positionV relativeFrom="paragraph">
            <wp:posOffset>-251249</wp:posOffset>
          </wp:positionV>
          <wp:extent cx="3400425" cy="1038228"/>
          <wp:effectExtent l="0" t="0" r="9525" b="9522"/>
          <wp:wrapNone/>
          <wp:docPr id="1410453452" name="Kép 880829582" descr="\\gvvrcommon09\gvvrcommon09\LUN12\ME_PAT\01_2013_MAPPASTRUKTÚRA\00_Projektek 2020\01_Szervezés\Lounge\2021.07.16 SZTP logó és sablonok módosítás\Módosított anyag\végleges\Logó V2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00425" cy="103822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6431"/>
    <w:multiLevelType w:val="multilevel"/>
    <w:tmpl w:val="163E9310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."/>
      <w:lvlJc w:val="left"/>
      <w:pPr>
        <w:ind w:left="1080" w:hanging="360"/>
      </w:pPr>
    </w:lvl>
    <w:lvl w:ilvl="2">
      <w:start w:val="1"/>
      <w:numFmt w:val="lowerRoman"/>
      <w:lvlText w:val="."/>
      <w:lvlJc w:val="right"/>
      <w:pPr>
        <w:ind w:left="1800" w:hanging="180"/>
      </w:pPr>
    </w:lvl>
    <w:lvl w:ilvl="3">
      <w:start w:val="1"/>
      <w:numFmt w:val="decimal"/>
      <w:lvlText w:val="."/>
      <w:lvlJc w:val="left"/>
      <w:pPr>
        <w:ind w:left="2520" w:hanging="360"/>
      </w:pPr>
    </w:lvl>
    <w:lvl w:ilvl="4">
      <w:start w:val="1"/>
      <w:numFmt w:val="lowerLetter"/>
      <w:lvlText w:val="."/>
      <w:lvlJc w:val="left"/>
      <w:pPr>
        <w:ind w:left="3240" w:hanging="360"/>
      </w:pPr>
    </w:lvl>
    <w:lvl w:ilvl="5">
      <w:start w:val="1"/>
      <w:numFmt w:val="lowerRoman"/>
      <w:lvlText w:val="."/>
      <w:lvlJc w:val="right"/>
      <w:pPr>
        <w:ind w:left="3960" w:hanging="180"/>
      </w:pPr>
    </w:lvl>
    <w:lvl w:ilvl="6">
      <w:start w:val="1"/>
      <w:numFmt w:val="decimal"/>
      <w:lvlText w:val="."/>
      <w:lvlJc w:val="left"/>
      <w:pPr>
        <w:ind w:left="4680" w:hanging="360"/>
      </w:pPr>
    </w:lvl>
    <w:lvl w:ilvl="7">
      <w:start w:val="1"/>
      <w:numFmt w:val="lowerLetter"/>
      <w:lvlText w:val="."/>
      <w:lvlJc w:val="left"/>
      <w:pPr>
        <w:ind w:left="5400" w:hanging="360"/>
      </w:pPr>
    </w:lvl>
    <w:lvl w:ilvl="8">
      <w:start w:val="1"/>
      <w:numFmt w:val="lowerRoman"/>
      <w:lvlText w:val="."/>
      <w:lvlJc w:val="right"/>
      <w:pPr>
        <w:ind w:left="6120" w:hanging="180"/>
      </w:pPr>
    </w:lvl>
  </w:abstractNum>
  <w:abstractNum w:abstractNumId="1" w15:restartNumberingAfterBreak="0">
    <w:nsid w:val="1B2F1F90"/>
    <w:multiLevelType w:val="multilevel"/>
    <w:tmpl w:val="FBA8F2B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3E0A45E8"/>
    <w:multiLevelType w:val="multilevel"/>
    <w:tmpl w:val="4B42ABF8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3" w15:restartNumberingAfterBreak="0">
    <w:nsid w:val="412B4C11"/>
    <w:multiLevelType w:val="multilevel"/>
    <w:tmpl w:val="FBBAAB2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950162976">
    <w:abstractNumId w:val="1"/>
  </w:num>
  <w:num w:numId="2" w16cid:durableId="1194925608">
    <w:abstractNumId w:val="3"/>
  </w:num>
  <w:num w:numId="3" w16cid:durableId="1883011169">
    <w:abstractNumId w:val="2"/>
  </w:num>
  <w:num w:numId="4" w16cid:durableId="62484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779B2"/>
    <w:rsid w:val="0085794D"/>
    <w:rsid w:val="00A779B2"/>
    <w:rsid w:val="00CA39ED"/>
    <w:rsid w:val="00E8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52838"/>
  <w15:docId w15:val="{FFB2D072-E6AD-471E-A3C7-68EFE261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hu-HU" w:eastAsia="hu-HU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  <w:spacing w:after="200"/>
    </w:pPr>
    <w:rPr>
      <w:rFonts w:ascii="Arial" w:eastAsia="Calibri" w:hAnsi="Arial" w:cs="Calibri"/>
      <w:color w:val="000000"/>
      <w:kern w:val="0"/>
      <w:sz w:val="20"/>
      <w:szCs w:val="20"/>
      <w:lang w:eastAsia="en-US"/>
    </w:rPr>
  </w:style>
  <w:style w:type="paragraph" w:styleId="Cmsor1">
    <w:name w:val="heading 1"/>
    <w:basedOn w:val="Norml"/>
    <w:next w:val="Norml"/>
    <w:uiPriority w:val="9"/>
    <w:qFormat/>
    <w:pPr>
      <w:spacing w:before="200"/>
      <w:outlineLvl w:val="0"/>
    </w:pPr>
    <w:rPr>
      <w:rFonts w:cs="Arial"/>
      <w:b/>
      <w:sz w:val="24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 w:cs="Times New Roman"/>
      <w:color w:val="2E74B5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 w:cs="Times New Roman"/>
      <w:color w:val="2E74B5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 w:cs="Times New Roman"/>
      <w:i/>
      <w:iCs/>
      <w:color w:val="2E74B5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 w:cs="Times New Roman"/>
      <w:color w:val="2E74B5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 w:cs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 w:cs="Times New Roman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rial" w:eastAsia="Calibri" w:hAnsi="Arial" w:cs="Arial"/>
      <w:b/>
      <w:color w:val="000000"/>
      <w:kern w:val="0"/>
      <w:szCs w:val="20"/>
      <w:lang w:eastAsia="en-US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2E74B5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2E74B5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2E74B5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2E74B5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2E74B5"/>
    </w:rPr>
  </w:style>
  <w:style w:type="paragraph" w:styleId="Kiemeltidzet">
    <w:name w:val="Intense Quote"/>
    <w:basedOn w:val="Norml"/>
    <w:next w:val="Norml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character" w:customStyle="1" w:styleId="KiemeltidzetChar">
    <w:name w:val="Kiemelt idézet Char"/>
    <w:basedOn w:val="Bekezdsalapbettpusa"/>
    <w:rPr>
      <w:i/>
      <w:iCs/>
      <w:color w:val="2E74B5"/>
    </w:rPr>
  </w:style>
  <w:style w:type="character" w:styleId="Ershivatkozs">
    <w:name w:val="Intense Reference"/>
    <w:basedOn w:val="Bekezdsalapbettpusa"/>
    <w:rPr>
      <w:b/>
      <w:bCs/>
      <w:smallCaps/>
      <w:color w:val="2E74B5"/>
      <w:spacing w:val="5"/>
    </w:rPr>
  </w:style>
  <w:style w:type="character" w:customStyle="1" w:styleId="lfejChar">
    <w:name w:val="Élőfej Char"/>
    <w:rPr>
      <w:rFonts w:ascii="Arial" w:hAnsi="Arial" w:cs="Calibri"/>
      <w:color w:val="000000"/>
      <w:lang w:eastAsia="en-US"/>
    </w:rPr>
  </w:style>
  <w:style w:type="character" w:customStyle="1" w:styleId="llbChar">
    <w:name w:val="Élőláb Char"/>
    <w:rPr>
      <w:rFonts w:ascii="Arial" w:hAnsi="Arial" w:cs="Calibri"/>
      <w:color w:val="000000"/>
      <w:lang w:eastAsia="en-US"/>
    </w:rPr>
  </w:style>
  <w:style w:type="character" w:customStyle="1" w:styleId="ListaszerbekezdsChar">
    <w:name w:val="Listaszerű bekezdés Char"/>
  </w:style>
  <w:style w:type="paragraph" w:styleId="lfej">
    <w:name w:val="header"/>
    <w:basedOn w:val="Norml"/>
    <w:pPr>
      <w:tabs>
        <w:tab w:val="center" w:pos="4536"/>
        <w:tab w:val="right" w:pos="9072"/>
      </w:tabs>
      <w:spacing w:after="0" w:line="240" w:lineRule="auto"/>
    </w:pPr>
    <w:rPr>
      <w:rFonts w:eastAsia="Aptos"/>
      <w:kern w:val="3"/>
      <w:sz w:val="24"/>
      <w:szCs w:val="24"/>
    </w:rPr>
  </w:style>
  <w:style w:type="character" w:customStyle="1" w:styleId="lfejChar1">
    <w:name w:val="Élőfej Char1"/>
    <w:basedOn w:val="Bekezdsalapbettpusa"/>
    <w:rPr>
      <w:rFonts w:ascii="Arial" w:eastAsia="Calibri" w:hAnsi="Arial" w:cs="Calibri"/>
      <w:color w:val="000000"/>
      <w:kern w:val="0"/>
      <w:sz w:val="20"/>
      <w:szCs w:val="20"/>
      <w:lang w:eastAsia="en-US"/>
    </w:rPr>
  </w:style>
  <w:style w:type="paragraph" w:styleId="llb">
    <w:name w:val="footer"/>
    <w:basedOn w:val="Norml"/>
    <w:pPr>
      <w:tabs>
        <w:tab w:val="center" w:pos="4536"/>
        <w:tab w:val="right" w:pos="9072"/>
      </w:tabs>
      <w:spacing w:after="0" w:line="240" w:lineRule="auto"/>
    </w:pPr>
    <w:rPr>
      <w:rFonts w:eastAsia="Aptos"/>
      <w:kern w:val="3"/>
      <w:sz w:val="24"/>
      <w:szCs w:val="24"/>
    </w:rPr>
  </w:style>
  <w:style w:type="character" w:customStyle="1" w:styleId="llbChar1">
    <w:name w:val="Élőláb Char1"/>
    <w:basedOn w:val="Bekezdsalapbettpusa"/>
    <w:rPr>
      <w:rFonts w:ascii="Arial" w:eastAsia="Calibri" w:hAnsi="Arial" w:cs="Calibri"/>
      <w:color w:val="000000"/>
      <w:kern w:val="0"/>
      <w:sz w:val="20"/>
      <w:szCs w:val="20"/>
      <w:lang w:eastAsia="en-US"/>
    </w:rPr>
  </w:style>
  <w:style w:type="paragraph" w:styleId="Vltozat">
    <w:name w:val="Revision"/>
    <w:pPr>
      <w:suppressAutoHyphens/>
      <w:spacing w:after="0" w:line="240" w:lineRule="auto"/>
    </w:pPr>
    <w:rPr>
      <w:rFonts w:ascii="Arial" w:eastAsia="Calibri" w:hAnsi="Arial" w:cs="Calibri"/>
      <w:color w:val="000000"/>
      <w:kern w:val="0"/>
      <w:sz w:val="20"/>
      <w:szCs w:val="20"/>
      <w:lang w:eastAsia="en-US"/>
    </w:rPr>
  </w:style>
  <w:style w:type="character" w:customStyle="1" w:styleId="LbjegyzetszvegChar">
    <w:name w:val="Lábjegyzetszöveg Char"/>
    <w:rPr>
      <w:rFonts w:ascii="Arial" w:eastAsia="Calibri" w:hAnsi="Arial" w:cs="Calibri"/>
      <w:color w:val="000000"/>
      <w:kern w:val="0"/>
      <w:sz w:val="20"/>
      <w:szCs w:val="20"/>
      <w:lang w:eastAsia="en-US"/>
    </w:rPr>
  </w:style>
  <w:style w:type="character" w:styleId="Lbjegyzet-hivatkozs">
    <w:name w:val="footnote reference"/>
    <w:basedOn w:val="Bekezdsalapbettpusa"/>
    <w:rPr>
      <w:position w:val="0"/>
      <w:vertAlign w:val="superscript"/>
    </w:rPr>
  </w:style>
  <w:style w:type="character" w:customStyle="1" w:styleId="SzvegtrzsChar">
    <w:name w:val="Szövegtörzs Char"/>
    <w:rPr>
      <w:rFonts w:ascii="Arial" w:eastAsia="Times New Roman" w:hAnsi="Arial"/>
      <w:b/>
    </w:rPr>
  </w:style>
  <w:style w:type="paragraph" w:styleId="Szvegtrzs">
    <w:name w:val="Body Text"/>
    <w:basedOn w:val="Norml"/>
    <w:pPr>
      <w:spacing w:after="120" w:line="240" w:lineRule="auto"/>
      <w:jc w:val="both"/>
    </w:pPr>
    <w:rPr>
      <w:rFonts w:eastAsia="Times New Roman" w:cs="Times New Roman"/>
      <w:b/>
      <w:color w:val="auto"/>
      <w:kern w:val="3"/>
      <w:sz w:val="24"/>
      <w:szCs w:val="24"/>
      <w:lang w:eastAsia="hu-HU"/>
    </w:rPr>
  </w:style>
  <w:style w:type="character" w:customStyle="1" w:styleId="SzvegtrzsChar1">
    <w:name w:val="Szövegtörzs Char1"/>
    <w:basedOn w:val="Bekezdsalapbettpusa"/>
    <w:rPr>
      <w:rFonts w:ascii="Arial" w:eastAsia="Calibri" w:hAnsi="Arial" w:cs="Calibri"/>
      <w:color w:val="000000"/>
      <w:kern w:val="0"/>
      <w:sz w:val="20"/>
      <w:szCs w:val="20"/>
      <w:lang w:eastAsia="en-US"/>
    </w:rPr>
  </w:style>
  <w:style w:type="paragraph" w:styleId="Lbjegyzetszveg">
    <w:name w:val="footnote text"/>
    <w:basedOn w:val="Norml"/>
    <w:pPr>
      <w:spacing w:after="0" w:line="240" w:lineRule="auto"/>
    </w:pPr>
  </w:style>
  <w:style w:type="character" w:customStyle="1" w:styleId="LbjegyzetszvegChar1">
    <w:name w:val="Lábjegyzetszöveg Char1"/>
    <w:basedOn w:val="Bekezdsalapbettpusa"/>
    <w:rPr>
      <w:rFonts w:ascii="Arial" w:eastAsia="Calibri" w:hAnsi="Arial" w:cs="Calibri"/>
      <w:color w:val="000000"/>
      <w:kern w:val="0"/>
      <w:sz w:val="20"/>
      <w:szCs w:val="20"/>
      <w:lang w:eastAsia="en-US"/>
    </w:rPr>
  </w:style>
  <w:style w:type="character" w:styleId="Jegyzethivatkozs">
    <w:name w:val="annotation reference"/>
    <w:basedOn w:val="Bekezdsalapbettpusa"/>
    <w:rPr>
      <w:sz w:val="16"/>
      <w:szCs w:val="16"/>
    </w:rPr>
  </w:style>
  <w:style w:type="paragraph" w:styleId="Jegyzetszveg">
    <w:name w:val="annotation text"/>
    <w:basedOn w:val="Norml"/>
    <w:pPr>
      <w:spacing w:line="240" w:lineRule="auto"/>
    </w:pPr>
  </w:style>
  <w:style w:type="character" w:customStyle="1" w:styleId="JegyzetszvegChar">
    <w:name w:val="Jegyzetszöveg Char"/>
    <w:basedOn w:val="Bekezdsalapbettpusa"/>
    <w:rPr>
      <w:rFonts w:ascii="Arial" w:eastAsia="Calibri" w:hAnsi="Arial" w:cs="Calibri"/>
      <w:color w:val="000000"/>
      <w:kern w:val="0"/>
      <w:sz w:val="20"/>
      <w:szCs w:val="20"/>
      <w:lang w:eastAsia="en-US"/>
    </w:rPr>
  </w:style>
  <w:style w:type="paragraph" w:styleId="Megjegyzstrgya">
    <w:name w:val="annotation subject"/>
    <w:basedOn w:val="Jegyzetszveg"/>
    <w:next w:val="Jegyzetszveg"/>
    <w:rPr>
      <w:b/>
      <w:bCs/>
    </w:rPr>
  </w:style>
  <w:style w:type="character" w:customStyle="1" w:styleId="MegjegyzstrgyaChar">
    <w:name w:val="Megjegyzés tárgya Char"/>
    <w:basedOn w:val="JegyzetszvegChar"/>
    <w:rPr>
      <w:rFonts w:ascii="Arial" w:eastAsia="Calibri" w:hAnsi="Arial" w:cs="Calibri"/>
      <w:b/>
      <w:bCs/>
      <w:color w:val="000000"/>
      <w:kern w:val="0"/>
      <w:sz w:val="20"/>
      <w:szCs w:val="20"/>
      <w:lang w:eastAsia="en-US"/>
    </w:rPr>
  </w:style>
  <w:style w:type="character" w:styleId="Hiperhivatkozs">
    <w:name w:val="Hyperlink"/>
    <w:rPr>
      <w:color w:val="000080"/>
      <w:u w:val="single"/>
    </w:rPr>
  </w:style>
  <w:style w:type="character" w:styleId="Feloldatlanmegemlts">
    <w:name w:val="Unresolved Mention"/>
    <w:basedOn w:val="Bekezdsalapbettpus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10" Type="http://schemas.openxmlformats.org/officeDocument/2006/relationships/footer" Target="footer2.xml"/><Relationship Id="rId19" Type="http://schemas.openxmlformats.org/officeDocument/2006/relationships/hyperlink" Target="https://vallalkozzdigitalisan.mkik.hu/palyazati_arajanlatok.html%20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header" Target="header8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2682</Words>
  <Characters>18513</Characters>
  <Application>Microsoft Office Word</Application>
  <DocSecurity>0</DocSecurity>
  <Lines>154</Lines>
  <Paragraphs>42</Paragraphs>
  <ScaleCrop>false</ScaleCrop>
  <Company>NISZ Zrt.</Company>
  <LinksUpToDate>false</LinksUpToDate>
  <CharactersWithSpaces>21153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DIMOP_IH_MI</dc:creator>
  <dc:description/>
  <cp:lastModifiedBy>DIMOP_IH_MI</cp:lastModifiedBy>
  <cp:revision>3</cp:revision>
  <dcterms:created xsi:type="dcterms:W3CDTF">2026-03-03T10:15:00Z</dcterms:created>
  <dcterms:modified xsi:type="dcterms:W3CDTF">2026-03-03T10:19:00Z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0x010100220F5904059D3B4DB265FC9102E07680</vt:lpwstr>
  </property>
</Properties>
</file>